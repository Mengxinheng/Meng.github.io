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00" w:firstLineChars="200"/>
        <w:rPr>
          <w:rFonts w:hint="eastAsia" w:ascii="宋体" w:hAnsi="宋体"/>
        </w:rPr>
      </w:pPr>
      <w:r>
        <w:rPr>
          <w:rFonts w:hint="eastAsia"/>
          <w:lang w:val="en-US" w:eastAsia="zh-CN"/>
        </w:rPr>
        <w:t xml:space="preserve">                     </w:t>
      </w:r>
    </w:p>
    <w:p>
      <w:pPr>
        <w:jc w:val="center"/>
        <w:rPr>
          <w:rFonts w:hint="eastAsia" w:ascii="隶书" w:eastAsia="隶书"/>
          <w:sz w:val="72"/>
          <w:szCs w:val="72"/>
        </w:rPr>
      </w:pPr>
      <w:r>
        <w:rPr>
          <w:rFonts w:ascii="隶书" w:eastAsia="隶书"/>
          <w:sz w:val="72"/>
          <w:szCs w:val="72"/>
        </w:rPr>
        <w:pict>
          <v:shape id="Object 2" o:spid="_x0000_s1028" o:spt="75" type="#_x0000_t75" style="position:absolute;left:0pt;margin-left:101.8pt;margin-top:18pt;height:47.35pt;width:304.5pt;z-index:251659264;mso-width-relative:page;mso-height-relative:page;" o:ole="t" filled="f" o:preferrelative="t" stroked="f" coordsize="21600,21600">
            <v:path/>
            <v:fill on="f" alignshape="1" focussize="0,0"/>
            <v:stroke on="f"/>
            <v:imagedata r:id="rId5" o:title=""/>
            <o:lock v:ext="edit" aspectratio="t"/>
          </v:shape>
          <o:OLEObject Type="Embed" ProgID="" ShapeID="Object 2" DrawAspect="Content" ObjectID="_1468075725" r:id="rId4">
            <o:LockedField>false</o:LockedField>
          </o:OLEObject>
        </w:pict>
      </w:r>
      <w:r>
        <w:rPr>
          <w:rFonts w:ascii="隶书" w:eastAsia="隶书"/>
          <w:sz w:val="72"/>
          <w:szCs w:val="72"/>
        </w:rPr>
        <w:pict>
          <v:shape id="Object 3" o:spid="_x0000_s1029" o:spt="75" type="#_x0000_t75" style="position:absolute;left:0pt;margin-left:33.3pt;margin-top:8.4pt;height:57.75pt;width:57.75pt;z-index:251658240;mso-width-relative:page;mso-height-relative:page;" o:ole="t" filled="f" o:preferrelative="t" stroked="f" coordsize="21600,21600">
            <v:path/>
            <v:fill on="f" alignshape="1" focussize="0,0"/>
            <v:stroke on="f"/>
            <v:imagedata r:id="rId7" o:title=""/>
            <o:lock v:ext="edit" aspectratio="t"/>
          </v:shape>
          <o:OLEObject Type="Embed" ProgID="" ShapeID="Object 3" DrawAspect="Content" ObjectID="_1468075726" r:id="rId6">
            <o:LockedField>false</o:LockedField>
          </o:OLEObject>
        </w:pict>
      </w:r>
    </w:p>
    <w:p>
      <w:pPr>
        <w:widowControl/>
        <w:spacing w:line="0" w:lineRule="atLeast"/>
        <w:jc w:val="center"/>
        <w:rPr>
          <w:rFonts w:hint="eastAsia" w:ascii="华文行楷" w:eastAsia="华文行楷"/>
          <w:b/>
          <w:szCs w:val="21"/>
        </w:rPr>
      </w:pPr>
      <w:r>
        <w:rPr>
          <w:rFonts w:hint="eastAsia" w:ascii="华文行楷" w:eastAsia="华文行楷"/>
          <w:b/>
          <w:szCs w:val="21"/>
        </w:rPr>
        <w:t xml:space="preserve"> </w:t>
      </w:r>
    </w:p>
    <w:p>
      <w:pPr>
        <w:snapToGrid w:val="0"/>
        <w:rPr>
          <w:rFonts w:hint="eastAsia" w:ascii="宋体" w:hAnsi="宋体"/>
          <w:sz w:val="24"/>
          <w:u w:val="single"/>
        </w:rPr>
      </w:pPr>
      <w:r>
        <w:rPr>
          <w:rFonts w:hint="eastAsia" w:ascii="宋体" w:hAnsi="宋体"/>
          <w:sz w:val="24"/>
          <w:u w:val="single"/>
        </w:rPr>
        <w:t xml:space="preserve">                                                                             </w:t>
      </w:r>
    </w:p>
    <w:p>
      <w:pPr>
        <w:spacing w:line="0" w:lineRule="atLeast"/>
        <w:jc w:val="center"/>
        <w:rPr>
          <w:rFonts w:hint="eastAsia" w:ascii="MS PGothic" w:hAnsi="MS PGothic" w:cs="Courier New"/>
          <w:b/>
          <w:szCs w:val="21"/>
        </w:rPr>
      </w:pPr>
    </w:p>
    <w:p>
      <w:pPr>
        <w:spacing w:line="0" w:lineRule="atLeast"/>
        <w:jc w:val="center"/>
        <w:rPr>
          <w:rFonts w:eastAsia="MS PGothic"/>
          <w:b/>
          <w:sz w:val="36"/>
          <w:szCs w:val="36"/>
        </w:rPr>
      </w:pPr>
      <w:r>
        <w:rPr>
          <w:rFonts w:eastAsia="MS PGothic"/>
          <w:b/>
          <w:sz w:val="36"/>
          <w:szCs w:val="36"/>
        </w:rPr>
        <w:t>F</w:t>
      </w:r>
      <w:r>
        <w:rPr>
          <w:b/>
          <w:sz w:val="36"/>
          <w:szCs w:val="36"/>
        </w:rPr>
        <w:t>oshan</w:t>
      </w:r>
      <w:r>
        <w:rPr>
          <w:rFonts w:eastAsia="MS PGothic"/>
          <w:b/>
          <w:sz w:val="36"/>
          <w:szCs w:val="36"/>
        </w:rPr>
        <w:t xml:space="preserve"> U</w:t>
      </w:r>
      <w:r>
        <w:rPr>
          <w:b/>
          <w:sz w:val="36"/>
          <w:szCs w:val="36"/>
        </w:rPr>
        <w:t>niversity</w:t>
      </w:r>
    </w:p>
    <w:p>
      <w:pPr>
        <w:spacing w:line="0" w:lineRule="atLeast"/>
        <w:jc w:val="center"/>
        <w:rPr>
          <w:rFonts w:hint="eastAsia" w:ascii="Palatino Linotype" w:hAnsi="Palatino Linotype" w:eastAsia="隶书"/>
          <w:b/>
          <w:sz w:val="36"/>
          <w:szCs w:val="36"/>
        </w:rPr>
      </w:pPr>
    </w:p>
    <w:p>
      <w:pPr>
        <w:spacing w:line="0" w:lineRule="atLeast"/>
        <w:jc w:val="center"/>
        <w:rPr>
          <w:rFonts w:hint="eastAsia" w:ascii="Palatino Linotype" w:hAnsi="Palatino Linotype" w:eastAsia="隶书"/>
          <w:b/>
          <w:sz w:val="36"/>
          <w:szCs w:val="36"/>
        </w:rPr>
      </w:pPr>
    </w:p>
    <w:p>
      <w:pPr>
        <w:spacing w:line="0" w:lineRule="atLeast"/>
        <w:jc w:val="center"/>
        <w:rPr>
          <w:rFonts w:hint="eastAsia" w:ascii="Palatino Linotype" w:hAnsi="Palatino Linotype" w:eastAsia="隶书"/>
          <w:b/>
          <w:sz w:val="36"/>
          <w:szCs w:val="36"/>
        </w:rPr>
      </w:pPr>
    </w:p>
    <w:p>
      <w:pPr>
        <w:jc w:val="center"/>
        <w:rPr>
          <w:rFonts w:hint="eastAsia" w:ascii="宋体" w:hAnsi="宋体"/>
          <w:szCs w:val="21"/>
        </w:rPr>
      </w:pPr>
      <w:r>
        <w:rPr>
          <w:rFonts w:hint="eastAsia" w:ascii="黑体" w:eastAsia="黑体"/>
          <w:b/>
          <w:sz w:val="52"/>
          <w:szCs w:val="52"/>
          <w:lang w:val="en-US" w:eastAsia="zh-CN"/>
        </w:rPr>
        <w:t>课外实践任务报告</w:t>
      </w:r>
      <w:r>
        <w:rPr>
          <w:rFonts w:hint="eastAsia" w:ascii="宋体" w:hAnsi="宋体"/>
          <w:szCs w:val="21"/>
        </w:rPr>
        <w:t xml:space="preserve">                                             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ind w:firstLine="1494" w:firstLineChars="496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b/>
          <w:sz w:val="30"/>
          <w:szCs w:val="30"/>
          <w:lang w:val="en-US" w:eastAsia="zh-CN"/>
        </w:rPr>
        <w:t>题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lang w:val="en-US" w:eastAsia="zh-CN"/>
        </w:rPr>
        <w:t>目</w:t>
      </w:r>
      <w:r>
        <w:rPr>
          <w:rFonts w:hint="eastAsia"/>
          <w:b/>
          <w:sz w:val="30"/>
          <w:szCs w:val="30"/>
        </w:rPr>
        <w:t>：</w:t>
      </w:r>
      <w:r>
        <w:rPr>
          <w:rFonts w:hint="eastAsia" w:ascii="宋体" w:hAnsi="宋体"/>
          <w:sz w:val="30"/>
          <w:szCs w:val="30"/>
          <w:u w:val="single"/>
        </w:rPr>
        <w:t xml:space="preserve">    </w:t>
      </w:r>
      <w:r>
        <w:rPr>
          <w:rFonts w:hint="eastAsia" w:ascii="宋体" w:hAnsi="宋体"/>
          <w:b/>
          <w:bCs/>
          <w:sz w:val="30"/>
          <w:szCs w:val="30"/>
          <w:u w:val="single"/>
          <w:lang w:val="en-US" w:eastAsia="zh-CN"/>
        </w:rPr>
        <w:t>购物商城网站开发</w:t>
      </w:r>
      <w:r>
        <w:rPr>
          <w:rFonts w:hint="eastAsia" w:ascii="宋体" w:hAnsi="宋体"/>
          <w:sz w:val="30"/>
          <w:szCs w:val="30"/>
          <w:u w:val="single"/>
        </w:rPr>
        <w:t xml:space="preserve">                     </w:t>
      </w:r>
      <w:r>
        <w:rPr>
          <w:rFonts w:hint="eastAsia"/>
          <w:sz w:val="28"/>
          <w:szCs w:val="28"/>
          <w:lang w:val="en-US" w:eastAsia="zh-CN"/>
        </w:rPr>
        <w:t xml:space="preserve"> </w:t>
      </w:r>
    </w:p>
    <w:p>
      <w:pPr>
        <w:spacing w:line="360" w:lineRule="auto"/>
        <w:ind w:firstLine="1494" w:firstLineChars="496"/>
        <w:rPr>
          <w:rFonts w:hint="eastAsia" w:ascii="宋体" w:hAnsi="宋体"/>
          <w:sz w:val="30"/>
          <w:szCs w:val="30"/>
        </w:rPr>
      </w:pPr>
      <w:r>
        <w:rPr>
          <w:rFonts w:hint="eastAsia"/>
          <w:b/>
          <w:sz w:val="30"/>
          <w:szCs w:val="30"/>
        </w:rPr>
        <w:t>学    院：</w:t>
      </w:r>
      <w:r>
        <w:rPr>
          <w:rFonts w:hint="eastAsia" w:ascii="宋体" w:hAnsi="宋体"/>
          <w:sz w:val="30"/>
          <w:szCs w:val="30"/>
          <w:u w:val="single"/>
        </w:rPr>
        <w:t xml:space="preserve">   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</w:t>
      </w:r>
      <w:r>
        <w:rPr>
          <w:rFonts w:hint="eastAsia" w:ascii="宋体" w:hAnsi="宋体"/>
          <w:b/>
          <w:sz w:val="30"/>
          <w:szCs w:val="30"/>
          <w:u w:val="single"/>
          <w:lang w:val="en-US" w:eastAsia="zh-CN"/>
        </w:rPr>
        <w:t>电子信息工程学院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         </w:t>
      </w:r>
      <w:r>
        <w:rPr>
          <w:rFonts w:hint="eastAsia" w:ascii="宋体" w:hAnsi="宋体"/>
          <w:sz w:val="30"/>
          <w:szCs w:val="30"/>
          <w:u w:val="single"/>
        </w:rPr>
        <w:t xml:space="preserve">            </w:t>
      </w:r>
    </w:p>
    <w:p>
      <w:pPr>
        <w:spacing w:line="360" w:lineRule="auto"/>
        <w:ind w:firstLine="1494" w:firstLineChars="496"/>
        <w:rPr>
          <w:rFonts w:hint="eastAsia"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  <w:lang w:val="en-US" w:eastAsia="zh-CN"/>
        </w:rPr>
        <w:t>班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lang w:val="en-US" w:eastAsia="zh-CN"/>
        </w:rPr>
        <w:t>级</w:t>
      </w:r>
      <w:r>
        <w:rPr>
          <w:rFonts w:hint="eastAsia"/>
          <w:b/>
          <w:sz w:val="30"/>
          <w:szCs w:val="30"/>
        </w:rPr>
        <w:t>：</w:t>
      </w:r>
      <w:r>
        <w:rPr>
          <w:rFonts w:hint="eastAsia" w:ascii="宋体" w:hAnsi="宋体"/>
          <w:sz w:val="30"/>
          <w:szCs w:val="30"/>
          <w:u w:val="single"/>
        </w:rPr>
        <w:t xml:space="preserve">     </w:t>
      </w:r>
      <w:r>
        <w:rPr>
          <w:rFonts w:hint="eastAsia" w:ascii="宋体" w:hAnsi="宋体"/>
          <w:b/>
          <w:bCs/>
          <w:sz w:val="30"/>
          <w:szCs w:val="30"/>
          <w:u w:val="single"/>
          <w:lang w:val="en-US" w:eastAsia="zh-CN"/>
        </w:rPr>
        <w:t>16网络工程3</w:t>
      </w:r>
      <w:r>
        <w:rPr>
          <w:rFonts w:hint="eastAsia" w:ascii="宋体" w:hAnsi="宋体"/>
          <w:b/>
          <w:bCs/>
          <w:sz w:val="30"/>
          <w:szCs w:val="30"/>
          <w:u w:val="single"/>
        </w:rPr>
        <w:t xml:space="preserve"> </w:t>
      </w:r>
      <w:r>
        <w:rPr>
          <w:rFonts w:hint="eastAsia" w:ascii="宋体" w:hAnsi="宋体"/>
          <w:sz w:val="30"/>
          <w:szCs w:val="30"/>
          <w:u w:val="single"/>
        </w:rPr>
        <w:t xml:space="preserve">                    </w:t>
      </w:r>
    </w:p>
    <w:p>
      <w:pPr>
        <w:spacing w:line="360" w:lineRule="auto"/>
        <w:ind w:firstLine="1494" w:firstLineChars="496"/>
        <w:rPr>
          <w:rFonts w:hint="eastAsia"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学    号：</w:t>
      </w:r>
      <w:r>
        <w:rPr>
          <w:rFonts w:hint="eastAsia" w:ascii="宋体" w:hAnsi="宋体"/>
          <w:sz w:val="30"/>
          <w:szCs w:val="30"/>
          <w:u w:val="single"/>
        </w:rPr>
        <w:t xml:space="preserve">     </w:t>
      </w:r>
      <w:r>
        <w:rPr>
          <w:rFonts w:hint="eastAsia" w:ascii="宋体" w:hAnsi="宋体"/>
          <w:b/>
          <w:bCs/>
          <w:sz w:val="30"/>
          <w:szCs w:val="30"/>
          <w:u w:val="single"/>
          <w:lang w:val="en-US" w:eastAsia="zh-CN"/>
        </w:rPr>
        <w:t>20160390332</w:t>
      </w:r>
      <w:r>
        <w:rPr>
          <w:rFonts w:hint="eastAsia" w:ascii="宋体" w:hAnsi="宋体"/>
          <w:b/>
          <w:bCs/>
          <w:sz w:val="30"/>
          <w:szCs w:val="30"/>
          <w:u w:val="single"/>
        </w:rPr>
        <w:t xml:space="preserve"> </w:t>
      </w:r>
      <w:r>
        <w:rPr>
          <w:rFonts w:hint="eastAsia" w:ascii="宋体" w:hAnsi="宋体"/>
          <w:sz w:val="30"/>
          <w:szCs w:val="30"/>
          <w:u w:val="single"/>
        </w:rPr>
        <w:t xml:space="preserve">                    </w:t>
      </w:r>
    </w:p>
    <w:p>
      <w:pPr>
        <w:spacing w:line="360" w:lineRule="auto"/>
        <w:ind w:firstLine="1494" w:firstLineChars="496"/>
        <w:rPr>
          <w:rFonts w:hint="eastAsia"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学生姓名：</w:t>
      </w:r>
      <w:r>
        <w:rPr>
          <w:rFonts w:hint="eastAsia" w:ascii="宋体" w:hAnsi="宋体"/>
          <w:sz w:val="30"/>
          <w:szCs w:val="30"/>
          <w:u w:val="single"/>
        </w:rPr>
        <w:t xml:space="preserve">     </w:t>
      </w:r>
      <w:r>
        <w:rPr>
          <w:rFonts w:hint="eastAsia" w:ascii="宋体" w:hAnsi="宋体"/>
          <w:b/>
          <w:bCs/>
          <w:sz w:val="30"/>
          <w:szCs w:val="30"/>
          <w:u w:val="single"/>
          <w:lang w:val="en-US" w:eastAsia="zh-CN"/>
        </w:rPr>
        <w:t>蒙信亨</w:t>
      </w:r>
      <w:r>
        <w:rPr>
          <w:rFonts w:hint="eastAsia" w:ascii="宋体" w:hAnsi="宋体"/>
          <w:sz w:val="30"/>
          <w:szCs w:val="30"/>
          <w:u w:val="single"/>
        </w:rPr>
        <w:t xml:space="preserve">                     </w:t>
      </w:r>
    </w:p>
    <w:p>
      <w:pPr>
        <w:spacing w:line="360" w:lineRule="auto"/>
        <w:ind w:firstLine="1494" w:firstLineChars="496"/>
        <w:rPr>
          <w:rFonts w:hint="eastAsia"/>
          <w:b/>
          <w:sz w:val="30"/>
          <w:szCs w:val="30"/>
          <w:u w:val="single"/>
        </w:rPr>
      </w:pPr>
    </w:p>
    <w:p>
      <w:pPr>
        <w:spacing w:line="0" w:lineRule="atLeast"/>
        <w:ind w:firstLine="1494" w:firstLineChars="496"/>
        <w:rPr>
          <w:rFonts w:hint="eastAsia"/>
          <w:b/>
          <w:sz w:val="30"/>
          <w:szCs w:val="30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both"/>
        <w:rPr>
          <w:rFonts w:hint="eastAsia"/>
          <w:b/>
          <w:sz w:val="28"/>
          <w:szCs w:val="28"/>
        </w:rPr>
      </w:pPr>
    </w:p>
    <w:p>
      <w:pPr>
        <w:ind w:firstLine="3373" w:firstLineChars="120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201</w:t>
      </w:r>
      <w:r>
        <w:rPr>
          <w:rFonts w:hint="eastAsia"/>
          <w:b/>
          <w:sz w:val="28"/>
          <w:szCs w:val="28"/>
          <w:lang w:val="en-US" w:eastAsia="zh-CN"/>
        </w:rPr>
        <w:t>8</w:t>
      </w:r>
      <w:r>
        <w:rPr>
          <w:rFonts w:hint="eastAsia"/>
          <w:b/>
          <w:sz w:val="28"/>
          <w:szCs w:val="28"/>
        </w:rPr>
        <w:t xml:space="preserve">  年  </w:t>
      </w:r>
      <w:r>
        <w:rPr>
          <w:rFonts w:hint="eastAsia"/>
          <w:b/>
          <w:sz w:val="28"/>
          <w:szCs w:val="28"/>
          <w:lang w:val="en-US" w:eastAsia="zh-CN"/>
        </w:rPr>
        <w:t>7</w:t>
      </w:r>
      <w:r>
        <w:rPr>
          <w:rFonts w:hint="eastAsia"/>
          <w:b/>
          <w:sz w:val="28"/>
          <w:szCs w:val="28"/>
        </w:rPr>
        <w:t xml:space="preserve"> 月</w:t>
      </w:r>
    </w:p>
    <w:p>
      <w:pPr>
        <w:rPr>
          <w:rFonts w:hint="eastAsia"/>
          <w:b/>
        </w:rPr>
      </w:pPr>
    </w:p>
    <w:p>
      <w:pPr>
        <w:numPr>
          <w:ilvl w:val="0"/>
          <w:numId w:val="1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  <w:r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  <w:t>设计任务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宋体" w:hAnsi="宋体" w:eastAsia="宋体" w:cs="宋体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sz w:val="24"/>
          <w:szCs w:val="24"/>
          <w:lang w:val="en-US" w:eastAsia="zh-CN"/>
        </w:rPr>
        <w:t>1.1功能要求：</w:t>
      </w:r>
    </w:p>
    <w:p>
      <w:pPr>
        <w:spacing w:line="300" w:lineRule="auto"/>
        <w:ind w:firstLine="480" w:firstLineChars="200"/>
        <w:rPr>
          <w:rFonts w:hint="eastAsia"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1、</w:t>
      </w:r>
      <w:r>
        <w:rPr>
          <w:rFonts w:hint="eastAsia" w:ascii="宋体" w:hAnsi="宋体" w:cs="宋体"/>
          <w:color w:val="000000"/>
          <w:sz w:val="24"/>
          <w:szCs w:val="24"/>
        </w:rPr>
        <w:t>用户登录以及退出功能</w:t>
      </w:r>
    </w:p>
    <w:p>
      <w:pPr>
        <w:spacing w:line="300" w:lineRule="auto"/>
        <w:ind w:firstLine="480" w:firstLineChars="200"/>
        <w:rPr>
          <w:rFonts w:hint="eastAsia"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2、</w:t>
      </w:r>
      <w:r>
        <w:rPr>
          <w:rFonts w:hint="eastAsia" w:ascii="宋体" w:hAnsi="宋体" w:cs="宋体"/>
          <w:color w:val="000000"/>
          <w:sz w:val="24"/>
          <w:szCs w:val="24"/>
        </w:rPr>
        <w:t>用户注册功能</w:t>
      </w:r>
    </w:p>
    <w:p>
      <w:pPr>
        <w:spacing w:line="300" w:lineRule="auto"/>
        <w:ind w:firstLine="480" w:firstLineChars="200"/>
        <w:rPr>
          <w:rFonts w:hint="eastAsia"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3、</w:t>
      </w:r>
      <w:r>
        <w:rPr>
          <w:rFonts w:hint="eastAsia" w:ascii="宋体" w:hAnsi="宋体" w:cs="宋体"/>
          <w:color w:val="000000"/>
          <w:sz w:val="24"/>
          <w:szCs w:val="24"/>
        </w:rPr>
        <w:t>根据物品类型查询商品</w:t>
      </w:r>
    </w:p>
    <w:p>
      <w:pPr>
        <w:spacing w:line="300" w:lineRule="auto"/>
        <w:ind w:firstLine="480" w:firstLineChars="200"/>
        <w:rPr>
          <w:rFonts w:hint="eastAsia"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4、</w:t>
      </w:r>
      <w:r>
        <w:rPr>
          <w:rFonts w:hint="eastAsia" w:ascii="宋体" w:hAnsi="宋体" w:cs="宋体"/>
          <w:color w:val="000000"/>
          <w:sz w:val="24"/>
          <w:szCs w:val="24"/>
        </w:rPr>
        <w:t>根据关键字查询商品</w:t>
      </w:r>
    </w:p>
    <w:p>
      <w:pPr>
        <w:spacing w:line="300" w:lineRule="auto"/>
        <w:ind w:firstLine="480" w:firstLineChars="200"/>
        <w:rPr>
          <w:rFonts w:hint="eastAsia"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5、</w:t>
      </w:r>
      <w:r>
        <w:rPr>
          <w:rFonts w:hint="eastAsia" w:ascii="宋体" w:hAnsi="宋体" w:cs="宋体"/>
          <w:color w:val="000000"/>
          <w:sz w:val="24"/>
          <w:szCs w:val="24"/>
        </w:rPr>
        <w:t>分页标签的使用</w:t>
      </w:r>
    </w:p>
    <w:p>
      <w:pPr>
        <w:spacing w:line="300" w:lineRule="auto"/>
        <w:ind w:firstLine="480" w:firstLineChars="200"/>
        <w:rPr>
          <w:rFonts w:hint="eastAsia"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6、</w:t>
      </w:r>
      <w:r>
        <w:rPr>
          <w:rFonts w:hint="eastAsia" w:ascii="宋体" w:hAnsi="宋体" w:cs="宋体"/>
          <w:color w:val="000000"/>
          <w:sz w:val="24"/>
          <w:szCs w:val="24"/>
        </w:rPr>
        <w:t>查看商品详情</w:t>
      </w:r>
    </w:p>
    <w:p>
      <w:pPr>
        <w:spacing w:line="300" w:lineRule="auto"/>
        <w:ind w:firstLine="480" w:firstLineChars="200"/>
        <w:rPr>
          <w:rFonts w:hint="eastAsia"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7、</w:t>
      </w:r>
      <w:r>
        <w:rPr>
          <w:rFonts w:hint="eastAsia" w:ascii="宋体" w:hAnsi="宋体" w:cs="宋体"/>
          <w:color w:val="000000"/>
          <w:sz w:val="24"/>
          <w:szCs w:val="24"/>
        </w:rPr>
        <w:t>加入商品到购物车</w:t>
      </w:r>
    </w:p>
    <w:p>
      <w:pPr>
        <w:spacing w:line="300" w:lineRule="auto"/>
        <w:ind w:firstLine="480" w:firstLineChars="200"/>
        <w:rPr>
          <w:rFonts w:hint="eastAsia"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8、</w:t>
      </w:r>
      <w:r>
        <w:rPr>
          <w:rFonts w:hint="eastAsia" w:ascii="宋体" w:hAnsi="宋体" w:cs="宋体"/>
          <w:color w:val="000000"/>
          <w:sz w:val="24"/>
          <w:szCs w:val="24"/>
        </w:rPr>
        <w:t>展示购物车以及删除购物车中的商品</w:t>
      </w:r>
    </w:p>
    <w:p>
      <w:pPr>
        <w:spacing w:line="300" w:lineRule="auto"/>
        <w:ind w:firstLine="480" w:firstLineChars="200"/>
        <w:rPr>
          <w:rFonts w:hint="eastAsia"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9、</w:t>
      </w:r>
      <w:r>
        <w:rPr>
          <w:rFonts w:hint="eastAsia" w:ascii="宋体" w:hAnsi="宋体" w:cs="宋体"/>
          <w:color w:val="000000"/>
          <w:sz w:val="24"/>
          <w:szCs w:val="24"/>
        </w:rPr>
        <w:t>下单功能</w:t>
      </w:r>
    </w:p>
    <w:p>
      <w:pPr>
        <w:spacing w:line="300" w:lineRule="auto"/>
        <w:ind w:firstLine="480" w:firstLineChars="200"/>
        <w:rPr>
          <w:rFonts w:hint="eastAsia"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10、</w:t>
      </w:r>
      <w:r>
        <w:rPr>
          <w:rFonts w:hint="eastAsia" w:ascii="宋体" w:hAnsi="宋体" w:cs="宋体"/>
          <w:color w:val="000000"/>
          <w:sz w:val="24"/>
          <w:szCs w:val="24"/>
        </w:rPr>
        <w:t>订单查询</w:t>
      </w:r>
    </w:p>
    <w:p>
      <w:pPr>
        <w:spacing w:line="300" w:lineRule="auto"/>
        <w:ind w:firstLine="480" w:firstLineChars="200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可自行设计和完善功能。</w:t>
      </w: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1.2 功能分类</w:t>
      </w:r>
    </w:p>
    <w:p>
      <w:pPr>
        <w:ind w:firstLine="48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1）前台功能</w:t>
      </w:r>
    </w:p>
    <w:tbl>
      <w:tblPr>
        <w:tblStyle w:val="4"/>
        <w:tblpPr w:leftFromText="180" w:rightFromText="180" w:vertAnchor="text" w:horzAnchor="page" w:tblpX="2857" w:tblpY="100"/>
        <w:tblOverlap w:val="never"/>
        <w:tblW w:w="46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4620" w:type="dxa"/>
          </w:tcPr>
          <w:p>
            <w:pPr>
              <w:widowControl w:val="0"/>
              <w:spacing w:line="300" w:lineRule="auto"/>
              <w:jc w:val="both"/>
              <w:rPr>
                <w:rFonts w:hint="eastAsia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</w:rPr>
              <w:t>用户登录以及退出功能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4620" w:type="dxa"/>
          </w:tcPr>
          <w:p>
            <w:pPr>
              <w:widowControl w:val="0"/>
              <w:jc w:val="both"/>
              <w:rPr>
                <w:rFonts w:hint="eastAsia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</w:rPr>
              <w:t>用户注册功能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4620" w:type="dxa"/>
          </w:tcPr>
          <w:p>
            <w:pPr>
              <w:widowControl w:val="0"/>
              <w:jc w:val="both"/>
              <w:rPr>
                <w:rFonts w:hint="eastAsia" w:ascii="宋体" w:hAnsi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</w:rPr>
              <w:t>根据物品类型查询商品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4620" w:type="dxa"/>
          </w:tcPr>
          <w:p>
            <w:pPr>
              <w:widowControl w:val="0"/>
              <w:jc w:val="both"/>
              <w:rPr>
                <w:rFonts w:hint="eastAsia" w:ascii="宋体" w:hAnsi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</w:rPr>
              <w:t>根据关键字查询商品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4620" w:type="dxa"/>
          </w:tcPr>
          <w:p>
            <w:pPr>
              <w:widowControl w:val="0"/>
              <w:jc w:val="both"/>
              <w:rPr>
                <w:rFonts w:hint="eastAsia" w:ascii="宋体" w:hAnsi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</w:rPr>
              <w:t>分页标签的使用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4620" w:type="dxa"/>
          </w:tcPr>
          <w:p>
            <w:pPr>
              <w:widowControl w:val="0"/>
              <w:jc w:val="both"/>
              <w:rPr>
                <w:rFonts w:hint="eastAsia" w:ascii="宋体" w:hAnsi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4620" w:type="dxa"/>
          </w:tcPr>
          <w:p>
            <w:pPr>
              <w:widowControl w:val="0"/>
              <w:jc w:val="both"/>
              <w:rPr>
                <w:rFonts w:hint="eastAsia" w:ascii="宋体" w:hAnsi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</w:rPr>
              <w:t>加入商品到购物车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4620" w:type="dxa"/>
          </w:tcPr>
          <w:p>
            <w:pPr>
              <w:widowControl w:val="0"/>
              <w:jc w:val="both"/>
              <w:rPr>
                <w:rFonts w:hint="eastAsia" w:ascii="宋体" w:hAnsi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</w:rPr>
              <w:t>展示购物车以及删除购物车中的商品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4620" w:type="dxa"/>
          </w:tcPr>
          <w:p>
            <w:pPr>
              <w:widowControl w:val="0"/>
              <w:jc w:val="both"/>
              <w:rPr>
                <w:rFonts w:hint="eastAsia" w:ascii="宋体" w:hAnsi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</w:rPr>
              <w:t>下单功能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4620" w:type="dxa"/>
          </w:tcPr>
          <w:p>
            <w:pPr>
              <w:widowControl w:val="0"/>
              <w:jc w:val="both"/>
              <w:rPr>
                <w:rFonts w:hint="eastAsia" w:ascii="宋体" w:hAnsi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</w:rPr>
              <w:t>订单查询</w:t>
            </w:r>
          </w:p>
        </w:tc>
      </w:tr>
    </w:tbl>
    <w:p>
      <w:pPr>
        <w:ind w:firstLine="480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rPr>
          <w:rFonts w:hint="eastAsia" w:ascii="Calibri" w:hAnsi="Calibri" w:eastAsia="宋体" w:cs="Times New Roman"/>
          <w:b w:val="0"/>
          <w:bCs/>
          <w:sz w:val="24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b w:val="0"/>
          <w:bCs/>
          <w:sz w:val="24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b w:val="0"/>
          <w:bCs/>
          <w:sz w:val="24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b w:val="0"/>
          <w:bCs/>
          <w:sz w:val="24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b w:val="0"/>
          <w:bCs/>
          <w:sz w:val="24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b w:val="0"/>
          <w:bCs/>
          <w:sz w:val="24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b w:val="0"/>
          <w:bCs/>
          <w:sz w:val="24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b w:val="0"/>
          <w:bCs/>
          <w:sz w:val="24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b w:val="0"/>
          <w:bCs/>
          <w:sz w:val="24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b w:val="0"/>
          <w:bCs/>
          <w:sz w:val="24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b w:val="0"/>
          <w:bCs/>
          <w:sz w:val="24"/>
          <w:szCs w:val="24"/>
          <w:lang w:val="en-US" w:eastAsia="zh-CN" w:bidi="ar-SA"/>
        </w:rPr>
      </w:pPr>
    </w:p>
    <w:p>
      <w:pPr>
        <w:tabs>
          <w:tab w:val="left" w:pos="2853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</w:p>
    <w:p>
      <w:pPr>
        <w:numPr>
          <w:ilvl w:val="0"/>
          <w:numId w:val="2"/>
        </w:numPr>
        <w:ind w:firstLine="48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后台功能</w:t>
      </w:r>
    </w:p>
    <w:tbl>
      <w:tblPr>
        <w:tblStyle w:val="4"/>
        <w:tblpPr w:leftFromText="180" w:rightFromText="180" w:vertAnchor="text" w:horzAnchor="page" w:tblpX="2827" w:tblpY="222"/>
        <w:tblOverlap w:val="never"/>
        <w:tblW w:w="66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668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商品管理（查看、编辑所有商品、商品资料搜索、添加商品）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668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订单查询（包括查看、编辑所有订单）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668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商品分类管理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       </w:t>
      </w:r>
    </w:p>
    <w:p>
      <w:pPr>
        <w:numPr>
          <w:ilvl w:val="0"/>
          <w:numId w:val="0"/>
        </w:numPr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tabs>
          <w:tab w:val="left" w:pos="2853"/>
        </w:tabs>
        <w:ind w:firstLine="400" w:firstLineChars="200"/>
        <w:jc w:val="left"/>
        <w:rPr>
          <w:rFonts w:hint="eastAsia"/>
          <w:lang w:val="en-US" w:eastAsia="zh-CN"/>
        </w:rPr>
      </w:pPr>
    </w:p>
    <w:p>
      <w:pPr>
        <w:tabs>
          <w:tab w:val="left" w:pos="2853"/>
        </w:tabs>
        <w:ind w:firstLine="400" w:firstLineChars="200"/>
        <w:jc w:val="left"/>
        <w:rPr>
          <w:rFonts w:hint="eastAsia"/>
          <w:lang w:val="en-US" w:eastAsia="zh-CN"/>
        </w:rPr>
      </w:pPr>
    </w:p>
    <w:p>
      <w:pPr>
        <w:tabs>
          <w:tab w:val="left" w:pos="2853"/>
        </w:tabs>
        <w:ind w:firstLine="400" w:firstLineChars="200"/>
        <w:jc w:val="left"/>
        <w:rPr>
          <w:rFonts w:hint="eastAsia"/>
          <w:lang w:val="en-US" w:eastAsia="zh-CN"/>
        </w:rPr>
      </w:pPr>
    </w:p>
    <w:p>
      <w:pPr>
        <w:tabs>
          <w:tab w:val="left" w:pos="2853"/>
        </w:tabs>
        <w:ind w:firstLine="400" w:firstLineChars="200"/>
        <w:jc w:val="left"/>
        <w:rPr>
          <w:rFonts w:hint="eastAsia"/>
          <w:lang w:val="en-US" w:eastAsia="zh-CN"/>
        </w:rPr>
      </w:pPr>
    </w:p>
    <w:tbl>
      <w:tblPr>
        <w:tblStyle w:val="4"/>
        <w:tblpPr w:leftFromText="180" w:rightFromText="180" w:vertAnchor="text" w:horzAnchor="page" w:tblpX="4287" w:tblpY="371"/>
        <w:tblOverlap w:val="never"/>
        <w:tblW w:w="23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2300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3420"/>
              </w:tabs>
              <w:spacing w:before="120" w:beforeLines="50" w:after="120" w:afterLines="50" w:line="360" w:lineRule="auto"/>
              <w:jc w:val="both"/>
              <w:outlineLvl w:val="1"/>
              <w:rPr>
                <w:rFonts w:hint="eastAsia" w:ascii="Arial" w:hAnsi="Arial" w:eastAsia="黑体" w:cs="Arial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1452245</wp:posOffset>
                      </wp:positionH>
                      <wp:positionV relativeFrom="paragraph">
                        <wp:posOffset>337820</wp:posOffset>
                      </wp:positionV>
                      <wp:extent cx="914400" cy="342900"/>
                      <wp:effectExtent l="1905" t="4445" r="10795" b="20955"/>
                      <wp:wrapNone/>
                      <wp:docPr id="23" name="直接箭头连接符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173855" y="3376295"/>
                                <a:ext cx="91440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114.35pt;margin-top:26.6pt;height:27pt;width:72pt;z-index:251671552;mso-width-relative:page;mso-height-relative:page;" filled="f" stroked="t" coordsize="21600,21600" o:gfxdata="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9idFINkAAAAKAQAADwAAAAAAAAABACAAAAAiAAAAZHJz&#10;L2Rvd25yZXYueG1sUEsBAhQAFAAAAAgAh07iQGdT77kDAgAAtAMAAA4AAAAAAAAAAQAgAAAAKAEA&#10;AGRycy9lMm9Eb2MueG1sUEsFBgAAAAAGAAYAWQEAAJ0FAAAAAA==&#10;">
                      <v:fill on="f" focussize="0,0"/>
                      <v:stroke weight="0.5pt" color="#000000 [3200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ascii="Arial" w:hAnsi="Arial" w:eastAsia="黑体" w:cs="Arial"/>
                <w:color w:val="000000"/>
                <w:sz w:val="24"/>
                <w:szCs w:val="24"/>
                <w:vertAlign w:val="baseline"/>
                <w:lang w:val="en-US" w:eastAsia="zh-CN"/>
              </w:rPr>
              <w:t>菜单导航 商品列表</w:t>
            </w:r>
          </w:p>
        </w:tc>
      </w:tr>
    </w:tbl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ind w:firstLine="480" w:firstLineChars="200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1.3系统流程图</w:t>
      </w:r>
    </w:p>
    <w:tbl>
      <w:tblPr>
        <w:tblStyle w:val="4"/>
        <w:tblpPr w:leftFromText="180" w:rightFromText="180" w:vertAnchor="text" w:horzAnchor="page" w:tblpX="8147" w:tblpY="502"/>
        <w:tblOverlap w:val="never"/>
        <w:tblW w:w="12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280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3420"/>
              </w:tabs>
              <w:spacing w:before="120" w:beforeLines="50" w:after="120" w:afterLines="50" w:line="360" w:lineRule="auto"/>
              <w:jc w:val="both"/>
              <w:outlineLvl w:val="1"/>
              <w:rPr>
                <w:rFonts w:hint="eastAsia" w:ascii="Arial" w:hAnsi="Arial" w:eastAsia="黑体" w:cs="Arial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黑体" w:cs="Arial"/>
                <w:color w:val="000000"/>
                <w:sz w:val="24"/>
                <w:szCs w:val="24"/>
                <w:vertAlign w:val="baseline"/>
                <w:lang w:val="en-US" w:eastAsia="zh-CN"/>
              </w:rPr>
              <w:t>商品详情</w:t>
            </w:r>
          </w:p>
        </w:tc>
      </w:tr>
    </w:tbl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935355</wp:posOffset>
                </wp:positionH>
                <wp:positionV relativeFrom="paragraph">
                  <wp:posOffset>24765</wp:posOffset>
                </wp:positionV>
                <wp:extent cx="514350" cy="298450"/>
                <wp:effectExtent l="2540" t="0" r="3810" b="635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078355" y="3217545"/>
                          <a:ext cx="514350" cy="2984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73.65pt;margin-top:1.95pt;height:23.5pt;width:40.5pt;z-index:251669504;mso-width-relative:page;mso-height-relative:page;" filled="f" stroked="t" coordsize="21600,21600" o:gfxdata="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NxFgWHXAAAACAEAAA8AAAAAAAAAAQAgAAAAIgAA&#10;AGRycy9kb3ducmV2LnhtbFBLAQIUABQAAAAIAIdO4kACeHp0CQIAAL4DAAAOAAAAAAAAAAEAIAAA&#10;ACYBAABkcnMvZTJvRG9jLnhtbFBLBQYAAAAABgAGAFkBAACh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tbl>
      <w:tblPr>
        <w:tblStyle w:val="4"/>
        <w:tblW w:w="1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1500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3420"/>
              </w:tabs>
              <w:spacing w:before="120" w:beforeLines="50" w:after="120" w:afterLines="50" w:line="360" w:lineRule="auto"/>
              <w:jc w:val="both"/>
              <w:outlineLvl w:val="1"/>
              <w:rPr>
                <w:rFonts w:hint="eastAsia" w:ascii="Arial" w:hAnsi="Arial" w:eastAsia="黑体" w:cs="Arial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4529455</wp:posOffset>
                      </wp:positionH>
                      <wp:positionV relativeFrom="paragraph">
                        <wp:posOffset>473075</wp:posOffset>
                      </wp:positionV>
                      <wp:extent cx="6350" cy="1073150"/>
                      <wp:effectExtent l="48895" t="0" r="46355" b="6350"/>
                      <wp:wrapNone/>
                      <wp:docPr id="25" name="直接箭头连接符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5678805" y="4068445"/>
                                <a:ext cx="6350" cy="1073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;margin-left:356.65pt;margin-top:37.25pt;height:84.5pt;width:0.5pt;z-index:251673600;mso-width-relative:page;mso-height-relative:page;" filled="f" stroked="t" coordsize="21600,21600" o:gfxdata="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b9urQ2QAAAAoBAAAPAAAAAAAAAAEAIAAAACIA&#10;AABkcnMvZG93bnJldi54bWxQSwECFAAUAAAACACHTuJAUD1AbggCAAC9AwAADgAAAAAAAAABACAA&#10;AAAoAQAAZHJzL2Uyb0RvYy54bWxQSwUGAAAAAAYABgBZAQAAogUAAAAA&#10;">
                      <v:fill on="f" focussize="0,0"/>
                      <v:stroke weight="0.5pt" color="#000000 [3200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2573655</wp:posOffset>
                      </wp:positionH>
                      <wp:positionV relativeFrom="paragraph">
                        <wp:posOffset>269875</wp:posOffset>
                      </wp:positionV>
                      <wp:extent cx="1358900" cy="577850"/>
                      <wp:effectExtent l="1905" t="12065" r="10795" b="6985"/>
                      <wp:wrapNone/>
                      <wp:docPr id="26" name="直接箭头连接符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3716655" y="3865245"/>
                                <a:ext cx="1358900" cy="5778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202.65pt;margin-top:21.25pt;height:45.5pt;width:107pt;z-index:251672576;mso-width-relative:page;mso-height-relative:page;" filled="f" stroked="t" coordsize="21600,21600" o:gfxdata="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Jo2A6jYAAAACgEAAA8AAAAAAAAAAQAg&#10;AAAAIgAAAGRycy9kb3ducmV2LnhtbFBLAQIUABQAAAAIAIdO4kD3wAb0DgIAAL8DAAAOAAAAAAAA&#10;AAEAIAAAACcBAABkcnMvZTJvRG9jLnhtbFBLBQYAAAAABgAGAFkBAACnBQAAAAA=&#10;">
                      <v:fill on="f" focussize="0,0"/>
                      <v:stroke weight="0.5pt" color="#000000 [3200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1011555</wp:posOffset>
                      </wp:positionH>
                      <wp:positionV relativeFrom="paragraph">
                        <wp:posOffset>473075</wp:posOffset>
                      </wp:positionV>
                      <wp:extent cx="584200" cy="349250"/>
                      <wp:effectExtent l="2540" t="3810" r="10160" b="2540"/>
                      <wp:wrapNone/>
                      <wp:docPr id="27" name="直接箭头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2154555" y="4068445"/>
                                <a:ext cx="584200" cy="349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79.65pt;margin-top:37.25pt;height:27.5pt;width:46pt;z-index:251670528;mso-width-relative:page;mso-height-relative:page;" filled="f" stroked="t" coordsize="21600,21600" o:gfxdata="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h5wji2QAAAAoBAAAPAAAAAAAAAAEAIAAAACIAAABk&#10;cnMvZG93bnJldi54bWxQSwECFAAUAAAACACHTuJAOaPrkwUCAAC0AwAADgAAAAAAAAABACAAAAAo&#10;AQAAZHJzL2Uyb0RvYy54bWxQSwUGAAAAAAYABgBZAQAAnwUAAAAA&#10;">
                      <v:fill on="f" focussize="0,0"/>
                      <v:stroke weight="0.5pt" color="#000000 [3200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ascii="Arial" w:hAnsi="Arial" w:eastAsia="黑体" w:cs="Arial"/>
                <w:color w:val="000000"/>
                <w:sz w:val="24"/>
                <w:szCs w:val="24"/>
                <w:vertAlign w:val="baseline"/>
                <w:lang w:val="en-US" w:eastAsia="zh-CN"/>
              </w:rPr>
              <w:t>进入主页面</w:t>
            </w:r>
          </w:p>
        </w:tc>
      </w:tr>
    </w:tbl>
    <w:tbl>
      <w:tblPr>
        <w:tblStyle w:val="4"/>
        <w:tblpPr w:leftFromText="180" w:rightFromText="180" w:vertAnchor="text" w:horzAnchor="page" w:tblpX="4487" w:tblpY="119"/>
        <w:tblOverlap w:val="never"/>
        <w:tblW w:w="13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380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3420"/>
              </w:tabs>
              <w:spacing w:before="120" w:beforeLines="50" w:after="120" w:afterLines="50" w:line="360" w:lineRule="auto"/>
              <w:jc w:val="both"/>
              <w:outlineLvl w:val="1"/>
              <w:rPr>
                <w:rFonts w:hint="eastAsia" w:ascii="Arial" w:hAnsi="Arial" w:eastAsia="黑体" w:cs="Arial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黑体" w:cs="Arial"/>
                <w:color w:val="000000"/>
                <w:sz w:val="24"/>
                <w:szCs w:val="24"/>
                <w:vertAlign w:val="baseline"/>
                <w:lang w:val="en-US" w:eastAsia="zh-CN"/>
              </w:rPr>
              <w:t>商品搜索</w:t>
            </w:r>
          </w:p>
        </w:tc>
      </w:tr>
    </w:tbl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vertAlign w:val="baseline"/>
          <w:lang w:val="en-US" w:eastAsia="zh-CN"/>
        </w:rPr>
      </w:pPr>
      <w:r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  <w:t xml:space="preserve">   </w:t>
      </w:r>
    </w:p>
    <w:tbl>
      <w:tblPr>
        <w:tblStyle w:val="4"/>
        <w:tblpPr w:leftFromText="180" w:rightFromText="180" w:vertAnchor="text" w:horzAnchor="page" w:tblpX="8257" w:tblpY="325"/>
        <w:tblOverlap w:val="never"/>
        <w:tblW w:w="16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1680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3420"/>
              </w:tabs>
              <w:spacing w:before="120" w:beforeLines="50" w:after="120" w:afterLines="50" w:line="360" w:lineRule="auto"/>
              <w:jc w:val="both"/>
              <w:outlineLvl w:val="1"/>
              <w:rPr>
                <w:rFonts w:hint="eastAsia" w:ascii="Arial" w:hAnsi="Arial" w:eastAsia="黑体" w:cs="Arial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黑体" w:cs="Arial"/>
                <w:color w:val="000000"/>
                <w:sz w:val="24"/>
                <w:szCs w:val="24"/>
                <w:vertAlign w:val="baseline"/>
                <w:lang w:val="en-US" w:eastAsia="zh-CN"/>
              </w:rPr>
              <w:t>加入购物车</w:t>
            </w:r>
          </w:p>
        </w:tc>
      </w:tr>
    </w:tbl>
    <w:tbl>
      <w:tblPr>
        <w:tblStyle w:val="4"/>
        <w:tblpPr w:leftFromText="180" w:rightFromText="180" w:vertAnchor="text" w:horzAnchor="page" w:tblpX="4587" w:tblpY="325"/>
        <w:tblOverlap w:val="never"/>
        <w:tblW w:w="2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0" w:hRule="atLeast"/>
        </w:trPr>
        <w:tc>
          <w:tcPr>
            <w:tcW w:w="2700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3420"/>
              </w:tabs>
              <w:spacing w:before="120" w:beforeLines="50" w:after="120" w:afterLines="50" w:line="360" w:lineRule="auto"/>
              <w:jc w:val="both"/>
              <w:outlineLvl w:val="1"/>
              <w:rPr>
                <w:rFonts w:hint="eastAsia" w:ascii="Arial" w:hAnsi="Arial" w:eastAsia="黑体" w:cs="Arial"/>
                <w:color w:val="00000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1661795</wp:posOffset>
                      </wp:positionH>
                      <wp:positionV relativeFrom="paragraph">
                        <wp:posOffset>337820</wp:posOffset>
                      </wp:positionV>
                      <wp:extent cx="609600" cy="0"/>
                      <wp:effectExtent l="0" t="48895" r="0" b="52705"/>
                      <wp:wrapNone/>
                      <wp:docPr id="28" name="直接箭头连接符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4573905" y="5440045"/>
                                <a:ext cx="6096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;margin-left:130.85pt;margin-top:26.6pt;height:0pt;width:48pt;z-index:251674624;mso-width-relative:page;mso-height-relative:page;" filled="f" stroked="t" coordsize="21600,21600" o:gfxdata="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v75iM9cAAAAJAQAADwAAAAAAAAABACAAAAAiAAAA&#10;ZHJzL2Rvd25yZXYueG1sUEsBAhQAFAAAAAgAh07iQFgx/JMIAgAAuQMAAA4AAAAAAAAAAQAgAAAA&#10;JgEAAGRycy9lMm9Eb2MueG1sUEsFBgAAAAAGAAYAWQEAAKAFAAAAAA==&#10;">
                      <v:fill on="f" focussize="0,0"/>
                      <v:stroke weight="0.5pt" color="#000000 [3200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ascii="Arial" w:hAnsi="Arial" w:eastAsia="黑体" w:cs="Arial"/>
                <w:color w:val="000000"/>
                <w:sz w:val="28"/>
                <w:szCs w:val="28"/>
                <w:vertAlign w:val="baseline"/>
                <w:lang w:val="en-US" w:eastAsia="zh-CN"/>
              </w:rPr>
              <w:t>用户登录/注册登录</w:t>
            </w:r>
          </w:p>
        </w:tc>
      </w:tr>
    </w:tbl>
    <w:tbl>
      <w:tblPr>
        <w:tblStyle w:val="4"/>
        <w:tblpPr w:leftFromText="180" w:rightFromText="180" w:vertAnchor="text" w:horzAnchor="page" w:tblpX="1937" w:tblpY="285"/>
        <w:tblOverlap w:val="never"/>
        <w:tblW w:w="13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6" w:hRule="atLeast"/>
        </w:trPr>
        <w:tc>
          <w:tcPr>
            <w:tcW w:w="1380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3420"/>
              </w:tabs>
              <w:spacing w:before="120" w:beforeLines="50" w:after="120" w:afterLines="50" w:line="360" w:lineRule="auto"/>
              <w:jc w:val="both"/>
              <w:outlineLvl w:val="1"/>
              <w:rPr>
                <w:rFonts w:hint="eastAsia" w:ascii="Arial" w:hAnsi="Arial" w:eastAsia="黑体" w:cs="Arial"/>
                <w:color w:val="00000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823595</wp:posOffset>
                      </wp:positionH>
                      <wp:positionV relativeFrom="paragraph">
                        <wp:posOffset>306070</wp:posOffset>
                      </wp:positionV>
                      <wp:extent cx="781050" cy="6350"/>
                      <wp:effectExtent l="0" t="48260" r="6350" b="46990"/>
                      <wp:wrapNone/>
                      <wp:docPr id="29" name="直接箭头连接符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2052955" y="5382895"/>
                                <a:ext cx="781050" cy="63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 y;margin-left:64.85pt;margin-top:24.1pt;height:0.5pt;width:61.5pt;z-index:251675648;mso-width-relative:page;mso-height-relative:page;" filled="f" stroked="t" coordsize="21600,21600" o:gfxdata="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XTE981gAAAAkBAAAPAAAAAAAAAAEAIAAAACIA&#10;AABkcnMvZG93bnJldi54bWxQSwECFAAUAAAACACHTuJAHcPhDQsCAADGAwAADgAAAAAAAAABACAA&#10;AAAlAQAAZHJzL2Uyb0RvYy54bWxQSwUGAAAAAAYABgBZAQAAogUAAAAA&#10;">
                      <v:fill on="f" focussize="0,0"/>
                      <v:stroke weight="0.5pt" color="#000000 [3200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ascii="Arial" w:hAnsi="Arial" w:eastAsia="黑体" w:cs="Arial"/>
                <w:color w:val="000000"/>
                <w:sz w:val="28"/>
                <w:szCs w:val="28"/>
                <w:vertAlign w:val="baseline"/>
                <w:lang w:val="en-US" w:eastAsia="zh-CN"/>
              </w:rPr>
              <w:t>生成订单</w:t>
            </w:r>
          </w:p>
        </w:tc>
      </w:tr>
    </w:tbl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   </w:t>
      </w:r>
    </w:p>
    <w:p>
      <w:pPr>
        <w:tabs>
          <w:tab w:val="left" w:pos="2853"/>
        </w:tabs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1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  <w:r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  <w:t>主要程序设计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  <w:r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  <w:t>2.1 主页面展示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  <w:r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  <w:t>2.1.1 流程图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ind w:firstLine="560" w:firstLineChars="200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1278255</wp:posOffset>
                </wp:positionH>
                <wp:positionV relativeFrom="paragraph">
                  <wp:posOffset>231775</wp:posOffset>
                </wp:positionV>
                <wp:extent cx="210185" cy="3175"/>
                <wp:effectExtent l="0" t="47625" r="5715" b="50800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47" idx="1"/>
                      </wps:cNvCnPr>
                      <wps:spPr>
                        <a:xfrm flipV="1">
                          <a:off x="2421255" y="6492875"/>
                          <a:ext cx="210185" cy="31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00.65pt;margin-top:18.25pt;height:0.25pt;width:16.55pt;z-index:251729920;mso-width-relative:page;mso-height-relative:page;" filled="f" stroked="t" coordsize="21600,21600" o:gfxdata="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Ak+q52AAAAAkBAAAP&#10;AAAAAAAAAAEAIAAAACIAAABkcnMvZG93bnJldi54bWxQSwECFAAUAAAACACHTuJARU2IPRgCAADk&#10;AwAADgAAAAAAAAABACAAAAAnAQAAZHJzL2Uyb0RvYy54bWxQSwUGAAAAAAYABgBZAQAAsQUA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3957955</wp:posOffset>
                </wp:positionH>
                <wp:positionV relativeFrom="paragraph">
                  <wp:posOffset>125095</wp:posOffset>
                </wp:positionV>
                <wp:extent cx="774700" cy="297815"/>
                <wp:effectExtent l="4445" t="4445" r="8255" b="1524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58105" y="6426200"/>
                          <a:ext cx="774700" cy="297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购物车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1.65pt;margin-top:9.85pt;height:23.45pt;width:61pt;z-index:251724800;mso-width-relative:page;mso-height-relative:page;" fillcolor="#FFFFFF [3201]" filled="t" stroked="t" coordsize="21600,21600" o:gfxdata="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zrxQ/9UAAAAJAQAADwAAAAAAAAABACAA&#10;AAAiAAAAZHJzL2Rvd25yZXYueG1sUEsBAhQAFAAAAAgAh07iQMQ8xa9JAgAAdgQAAA4AAAAAAAAA&#10;AQAgAAAAJA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购物车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3957955</wp:posOffset>
                </wp:positionH>
                <wp:positionV relativeFrom="paragraph">
                  <wp:posOffset>105410</wp:posOffset>
                </wp:positionV>
                <wp:extent cx="781050" cy="349250"/>
                <wp:effectExtent l="6350" t="6350" r="12700" b="12700"/>
                <wp:wrapNone/>
                <wp:docPr id="53" name="流程图: 过程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70805" y="6394450"/>
                          <a:ext cx="781050" cy="3492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311.65pt;margin-top:8.3pt;height:27.5pt;width:61.5pt;z-index:251723776;v-text-anchor:middle;mso-width-relative:page;mso-height-relative:page;" fillcolor="#FFFFFF [3201]" filled="t" stroked="t" coordsize="21600,21600" o:gfxdata="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tAsVu9cAAAAJAQAADwAAAAAAAAABACAAAAAiAAAA&#10;ZHJzL2Rvd25yZXYueG1sUEsBAhQAFAAAAAgAh07iQEppG556AgAAygQAAA4AAAAAAAAAAQAgAAAA&#10;JgEAAGRycy9lMm9Eb2MueG1sUEsFBgAAAAAGAAYAWQEAABIGAAAAAA==&#10;">
                <v:fill on="t" focussize="0,0"/>
                <v:stroke weight="1pt" color="#70AD47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3176905</wp:posOffset>
                </wp:positionH>
                <wp:positionV relativeFrom="paragraph">
                  <wp:posOffset>112395</wp:posOffset>
                </wp:positionV>
                <wp:extent cx="666750" cy="323850"/>
                <wp:effectExtent l="4445" t="4445" r="14605" b="14605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45305" y="6419850"/>
                          <a:ext cx="6667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搜索框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0.15pt;margin-top:8.85pt;height:25.5pt;width:52.5pt;z-index:251722752;mso-width-relative:page;mso-height-relative:page;" fillcolor="#FFFFFF [3201]" filled="t" stroked="t" coordsize="21600,21600" o:gfxdata="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Ipx80nVAAAACQEAAA8AAAAAAAAAAQAgAAAA&#10;IgAAAGRycy9kb3ducmV2LnhtbFBLAQIUABQAAAAIAIdO4kBofAcQRwIAAHYEAAAOAAAAAAAAAAEA&#10;IAAAACQ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搜索框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3163570</wp:posOffset>
                </wp:positionH>
                <wp:positionV relativeFrom="paragraph">
                  <wp:posOffset>97155</wp:posOffset>
                </wp:positionV>
                <wp:extent cx="668655" cy="321310"/>
                <wp:effectExtent l="6350" t="6350" r="10795" b="15240"/>
                <wp:wrapNone/>
                <wp:docPr id="51" name="流程图: 过程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49705" y="8172450"/>
                          <a:ext cx="668655" cy="32131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49.1pt;margin-top:7.65pt;height:25.3pt;width:52.65pt;z-index:251721728;v-text-anchor:middle;mso-width-relative:page;mso-height-relative:page;" fillcolor="#FFFFFF [3201]" filled="t" stroked="t" coordsize="21600,21600" o:gfxdata="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d7sod2AAAAAkBAAAPAAAAAAAAAAEAIAAAACIA&#10;AABkcnMvZG93bnJldi54bWxQSwECFAAUAAAACACHTuJAKWbcW3sCAADKBAAADgAAAAAAAAABACAA&#10;AAAnAQAAZHJzL2Uyb0RvYy54bWxQSwUGAAAAAAYABgBZAQAAFAYAAAAA&#10;">
                <v:fill on="t" focussize="0,0"/>
                <v:stroke weight="1pt" color="#70AD47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1488440</wp:posOffset>
                </wp:positionH>
                <wp:positionV relativeFrom="paragraph">
                  <wp:posOffset>92075</wp:posOffset>
                </wp:positionV>
                <wp:extent cx="576580" cy="279400"/>
                <wp:effectExtent l="4445" t="4445" r="15875" b="825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56205" y="6393815"/>
                          <a:ext cx="57658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7.2pt;margin-top:7.25pt;height:22pt;width:45.4pt;z-index:251688960;mso-width-relative:page;mso-height-relative:page;" fillcolor="#FFFFFF [3201]" filled="t" stroked="t" coordsize="21600,21600" o:gfxdata="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KA7n/jWAAAACQEAAA8AAAAAAAAA&#10;AQAgAAAAIgAAAGRycy9kb3ducmV2LnhtbFBLAQIUABQAAAAIAIdO4kD9aLVmTAIAAHYEAAAOAAAA&#10;AAAAAAEAIAAAACU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2249805</wp:posOffset>
                </wp:positionH>
                <wp:positionV relativeFrom="paragraph">
                  <wp:posOffset>80010</wp:posOffset>
                </wp:positionV>
                <wp:extent cx="807085" cy="348615"/>
                <wp:effectExtent l="4445" t="5080" r="13970" b="14605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92805" y="6520815"/>
                          <a:ext cx="807085" cy="348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登录、注册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7.15pt;margin-top:6.3pt;height:27.45pt;width:63.55pt;z-index:251720704;mso-width-relative:page;mso-height-relative:page;" fillcolor="#FFFFFF [3201]" filled="t" stroked="t" coordsize="21600,21600" o:gfxdata="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F1GJizWAAAACQEAAA8AAAAAAAAAAQAg&#10;AAAAIgAAAGRycy9kb3ducmV2LnhtbFBLAQIUABQAAAAIAIdO4kA9Kk+6SQIAAHYEAAAOAAAAAAAA&#10;AAEAIAAAACU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登录、注册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2275205</wp:posOffset>
                </wp:positionH>
                <wp:positionV relativeFrom="paragraph">
                  <wp:posOffset>73660</wp:posOffset>
                </wp:positionV>
                <wp:extent cx="464185" cy="310515"/>
                <wp:effectExtent l="6350" t="6350" r="12065" b="13335"/>
                <wp:wrapNone/>
                <wp:docPr id="48" name="流程图: 过程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85" cy="31051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79.15pt;margin-top:5.8pt;height:24.45pt;width:36.55pt;z-index:251719680;v-text-anchor:middle;mso-width-relative:page;mso-height-relative:page;" fillcolor="#FFFFFF [3201]" filled="t" stroked="t" coordsize="21600,21600" o:gfxdata="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UA4bJtgAAAAJAQAADwAAAAAAAAABACAAAAAiAAAAZHJzL2Rvd25yZXYu&#10;eG1sUEsBAhQAFAAAAAgAh07iQG1BjzhtAgAAvgQAAA4AAAAAAAAAAQAgAAAAJwEAAGRycy9lMm9E&#10;b2MueG1sUEsFBgAAAAAGAAYAWQEAAAYGAAAAAA==&#10;">
                <v:fill on="t" focussize="0,0"/>
                <v:stroke weight="1pt" color="#70AD47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427355</wp:posOffset>
                </wp:positionH>
                <wp:positionV relativeFrom="paragraph">
                  <wp:posOffset>346075</wp:posOffset>
                </wp:positionV>
                <wp:extent cx="177800" cy="508000"/>
                <wp:effectExtent l="4445" t="1270" r="8255" b="11430"/>
                <wp:wrapNone/>
                <wp:docPr id="43" name="直接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570355" y="6622415"/>
                          <a:ext cx="177800" cy="508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3.65pt;margin-top:27.25pt;height:40pt;width:14pt;z-index:251684864;mso-width-relative:page;mso-height-relative:page;" filled="f" stroked="t" coordsize="21600,21600" o:gfxdata="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8T27f1gAAAAgBAAAP&#10;AAAAAAAAAAEAIAAAACIAAABkcnMvZG93bnJldi54bWxQSwECFAAUAAAACACHTuJAlz1I1eEBAAB/&#10;AwAADgAAAAAAAAABACAAAAAlAQAAZHJzL2Uyb0RvYy54bWxQSwUGAAAAAAYABgBZAQAAeA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624840</wp:posOffset>
                </wp:positionH>
                <wp:positionV relativeFrom="paragraph">
                  <wp:posOffset>85725</wp:posOffset>
                </wp:positionV>
                <wp:extent cx="628015" cy="266700"/>
                <wp:effectExtent l="4445" t="4445" r="15240" b="825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79905" y="6419215"/>
                          <a:ext cx="62801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Head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.2pt;margin-top:6.75pt;height:21pt;width:49.45pt;z-index:251679744;mso-width-relative:page;mso-height-relative:page;" fillcolor="#FFFFFF [3201]" filled="t" stroked="t" coordsize="21600,21600" o:gfxdata="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OkMZkzWAAAACAEAAA8AAAAAAAAA&#10;AQAgAAAAIgAAAGRycy9kb3ducmV2LnhtbFBLAQIUABQAAAAIAIdO4kCb5CkKTAIAAHYEAAAOAAAA&#10;AAAAAAEAIAAAACU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Head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662305</wp:posOffset>
                </wp:positionH>
                <wp:positionV relativeFrom="paragraph">
                  <wp:posOffset>490220</wp:posOffset>
                </wp:positionV>
                <wp:extent cx="635000" cy="336550"/>
                <wp:effectExtent l="4445" t="4445" r="8255" b="1460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49755" y="7232015"/>
                          <a:ext cx="63500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.15pt;margin-top:38.6pt;height:26.5pt;width:50pt;z-index:251681792;mso-width-relative:page;mso-height-relative:page;" fillcolor="#FFFFFF [3201]" filled="t" stroked="t" coordsize="21600,21600" o:gfxdata="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cKFSo9UAAAAKAQAADwAAAAAAAAABACAA&#10;AAAiAAAAZHJzL2Rvd25yZXYueG1sUEsBAhQAFAAAAAgAh07iQD81YIhJAgAAdgQAAA4AAAAAAAAA&#10;AQAgAAAAJA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Main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1297305</wp:posOffset>
                </wp:positionH>
                <wp:positionV relativeFrom="paragraph">
                  <wp:posOffset>163195</wp:posOffset>
                </wp:positionV>
                <wp:extent cx="196850" cy="19685"/>
                <wp:effectExtent l="635" t="38100" r="5715" b="43815"/>
                <wp:wrapNone/>
                <wp:docPr id="61" name="直接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9" idx="3"/>
                        <a:endCxn id="56" idx="1"/>
                      </wps:cNvCnPr>
                      <wps:spPr>
                        <a:xfrm>
                          <a:off x="2440305" y="7331075"/>
                          <a:ext cx="196850" cy="1968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2.15pt;margin-top:12.85pt;height:1.55pt;width:15.5pt;z-index:251730944;mso-width-relative:page;mso-height-relative:page;" filled="f" stroked="t" coordsize="21600,21600" o:gfxdata="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lI3vL2QAAAAkB&#10;AAAPAAAAAAAAAAEAIAAAACIAAABkcnMvZG93bnJldi54bWxQSwECFAAUAAAACACHTuJAOzs42RoC&#10;AAD1AwAADgAAAAAAAAABACAAAAAoAQAAZHJzL2Uyb0RvYy54bWxQSwUGAAAAAAYABgBZAQAAtAUA&#10;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3068955</wp:posOffset>
                </wp:positionH>
                <wp:positionV relativeFrom="paragraph">
                  <wp:posOffset>33020</wp:posOffset>
                </wp:positionV>
                <wp:extent cx="699135" cy="273050"/>
                <wp:effectExtent l="4445" t="4445" r="7620" b="14605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11955" y="7200900"/>
                          <a:ext cx="699135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商品列表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1.65pt;margin-top:2.6pt;height:21.5pt;width:55.05pt;z-index:251727872;mso-width-relative:page;mso-height-relative:page;" fillcolor="#FFFFFF [3201]" filled="t" stroked="t" coordsize="21600,21600" o:gfxdata="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k14j/1QAAAAgBAAAPAAAAAAAAAAEAIAAA&#10;ACIAAABkcnMvZG93bnJldi54bWxQSwECFAAUAAAACACHTuJAoqCS6EgCAAB2BAAADgAAAAAAAAAB&#10;ACAAAAAk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商品列表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2332355</wp:posOffset>
                </wp:positionH>
                <wp:positionV relativeFrom="paragraph">
                  <wp:posOffset>14605</wp:posOffset>
                </wp:positionV>
                <wp:extent cx="603250" cy="330200"/>
                <wp:effectExtent l="4445" t="4445" r="14605" b="8255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75355" y="7226300"/>
                          <a:ext cx="60325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Banner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3.65pt;margin-top:1.15pt;height:26pt;width:47.5pt;z-index:251726848;mso-width-relative:page;mso-height-relative:page;" fillcolor="#FFFFFF [3201]" filled="t" stroked="t" coordsize="21600,21600" o:gfxdata="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MkmjGdUAAAAIAQAADwAAAAAAAAABACAAAAAi&#10;AAAAZHJzL2Rvd25yZXYueG1sUEsBAhQAFAAAAAgAh07iQCJ57S5GAgAAdgQAAA4AAAAAAAAAAQAg&#10;AAAAJAEAAGRycy9lMm9Eb2MueG1sUEsFBgAAAAAGAAYAWQEAANw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Banner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1494155</wp:posOffset>
                </wp:positionH>
                <wp:positionV relativeFrom="paragraph">
                  <wp:posOffset>20320</wp:posOffset>
                </wp:positionV>
                <wp:extent cx="705485" cy="324485"/>
                <wp:effectExtent l="4445" t="4445" r="13970" b="1397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37155" y="7188200"/>
                          <a:ext cx="705485" cy="324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菜单导航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7.65pt;margin-top:1.6pt;height:25.55pt;width:55.55pt;z-index:251725824;mso-width-relative:page;mso-height-relative:page;" fillcolor="#FFFFFF [3201]" filled="t" stroked="t" coordsize="21600,21600" o:gfxdata="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SS8jA1QAAAAgBAAAPAAAAAAAAAAEAIAAA&#10;ACIAAABkcnMvZG93bnJldi54bWxQSwECFAAUAAAACACHTuJARBYsNUgCAAB2BAAADgAAAAAAAAAB&#10;ACAAAAAk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菜单导航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446405</wp:posOffset>
                </wp:positionH>
                <wp:positionV relativeFrom="paragraph">
                  <wp:posOffset>464185</wp:posOffset>
                </wp:positionV>
                <wp:extent cx="158750" cy="304800"/>
                <wp:effectExtent l="4445" t="1905" r="14605" b="10795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89405" y="7632065"/>
                          <a:ext cx="15875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5.15pt;margin-top:36.55pt;height:24pt;width:12.5pt;z-index:251686912;mso-width-relative:page;mso-height-relative:page;" filled="f" stroked="t" coordsize="21600,21600" o:gfxdata="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MnUpuXYAAAACAEAAA8A&#10;AAAAAAAAAQAgAAAAIgAAAGRycy9kb3ducmV2LnhtbFBLAQIUABQAAAAIAIdO4kAdQGuf3gEAAHUD&#10;AAAOAAAAAAAAAAEAIAAAACc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478790</wp:posOffset>
                </wp:positionH>
                <wp:positionV relativeFrom="paragraph">
                  <wp:posOffset>163195</wp:posOffset>
                </wp:positionV>
                <wp:extent cx="183515" cy="27940"/>
                <wp:effectExtent l="635" t="4445" r="6350" b="5715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4" idx="3"/>
                        <a:endCxn id="39" idx="1"/>
                      </wps:cNvCnPr>
                      <wps:spPr>
                        <a:xfrm flipV="1">
                          <a:off x="1621790" y="7331075"/>
                          <a:ext cx="183515" cy="27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7.7pt;margin-top:12.85pt;height:2.2pt;width:14.45pt;z-index:251685888;mso-width-relative:page;mso-height-relative:page;" filled="f" stroked="t" coordsize="21600,21600" o:gfxdata="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lerlf2QAAAAgBAAAPAAAAAAAAAAEAIAAAACIAAABkcnMv&#10;ZG93bnJldi54bWxQSwECFAAUAAAACACHTuJAJZw1HQICAADAAwAADgAAAAAAAAABACAAAAAoAQAA&#10;ZHJzL2Uyb0RvYy54bWxQSwUGAAAAAAYABgBZAQAAn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-55245</wp:posOffset>
                </wp:positionH>
                <wp:positionV relativeFrom="paragraph">
                  <wp:posOffset>26035</wp:posOffset>
                </wp:positionV>
                <wp:extent cx="534035" cy="330200"/>
                <wp:effectExtent l="4445" t="4445" r="7620" b="8255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87755" y="7193915"/>
                          <a:ext cx="534035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.35pt;margin-top:2.05pt;height:26pt;width:42.05pt;z-index:251677696;mso-width-relative:page;mso-height-relative:page;" fillcolor="#FFFFFF [3201]" filled="t" stroked="t" coordsize="21600,21600" o:gfxdata="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Rf7py1AAAAAYBAAAPAAAAAAAAAAEAIAAA&#10;ACIAAABkcnMvZG93bnJldi54bWxQSwECFAAUAAAACACHTuJAIZuzN0kCAAB2BAAADgAAAAAAAAAB&#10;ACAAAAAj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首页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1303655</wp:posOffset>
                </wp:positionH>
                <wp:positionV relativeFrom="paragraph">
                  <wp:posOffset>372110</wp:posOffset>
                </wp:positionV>
                <wp:extent cx="298450" cy="6985"/>
                <wp:effectExtent l="0" t="44450" r="6350" b="50165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1" idx="3"/>
                        <a:endCxn id="59" idx="1"/>
                      </wps:cNvCnPr>
                      <wps:spPr>
                        <a:xfrm>
                          <a:off x="2446655" y="8035290"/>
                          <a:ext cx="298450" cy="698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2.65pt;margin-top:29.3pt;height:0.55pt;width:23.5pt;z-index:251731968;mso-width-relative:page;mso-height-relative:page;" filled="f" stroked="t" coordsize="21600,21600" o:gfxdata="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UxrcD2QAAAAkB&#10;AAAPAAAAAAAAAAEAIAAAACIAAABkcnMvZG93bnJldi54bWxQSwECFAAUAAAACACHTuJAc4g0yhoC&#10;AAD0AwAADgAAAAAAAAABACAAAAAoAQAAZHJzL2Uyb0RvYy54bWxQSwUGAAAAAAYABgBZAQAAtAUA&#10;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1602105</wp:posOffset>
                </wp:positionH>
                <wp:positionV relativeFrom="paragraph">
                  <wp:posOffset>242570</wp:posOffset>
                </wp:positionV>
                <wp:extent cx="883285" cy="273050"/>
                <wp:effectExtent l="4445" t="5080" r="13970" b="1397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45105" y="7905750"/>
                          <a:ext cx="883285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版权块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6.15pt;margin-top:19.1pt;height:21.5pt;width:69.55pt;z-index:251728896;mso-width-relative:page;mso-height-relative:page;" fillcolor="#FFFFFF [3201]" filled="t" stroked="t" coordsize="21600,21600" o:gfxdata="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z+jkP1gAAAAkBAAAPAAAAAAAAAAEA&#10;IAAAACIAAABkcnMvZG93bnJldi54bWxQSwECFAAUAAAACACHTuJACD1RKkoCAAB2BAAADgAAAAAA&#10;AAABACAAAAAl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版权块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643255</wp:posOffset>
                </wp:positionH>
                <wp:positionV relativeFrom="paragraph">
                  <wp:posOffset>235585</wp:posOffset>
                </wp:positionV>
                <wp:extent cx="660400" cy="273050"/>
                <wp:effectExtent l="4445" t="4445" r="8255" b="1460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81505" y="7924165"/>
                          <a:ext cx="6604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Foot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.65pt;margin-top:18.55pt;height:21.5pt;width:52pt;z-index:251683840;mso-width-relative:page;mso-height-relative:page;" fillcolor="#FFFFFF [3201]" filled="t" stroked="t" coordsize="21600,21600" o:gfxdata="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FslG7/VAAAACQEAAA8AAAAAAAAAAQAg&#10;AAAAIgAAAGRycy9kb3ducmV2LnhtbFBLAQIUABQAAAAIAIdO4kBUXVupSgIAAHYEAAAOAAAAAAAA&#10;AAEAIAAAACQ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Foot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  <w:r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  <w:t>2.1.2 调试及检测结果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（1）主页面展示：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</w:pPr>
      <w:r>
        <w:drawing>
          <wp:inline distT="0" distB="0" distL="114300" distR="114300">
            <wp:extent cx="5269230" cy="4121785"/>
            <wp:effectExtent l="0" t="0" r="1270" b="5715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21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</w:pPr>
      <w:r>
        <w:drawing>
          <wp:inline distT="0" distB="0" distL="114300" distR="114300">
            <wp:extent cx="5269230" cy="4185920"/>
            <wp:effectExtent l="0" t="0" r="1270" b="5080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菜单及导航功能：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1).鼠标指向上方导航列表，方框会变颜色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</w:pPr>
      <w:r>
        <w:drawing>
          <wp:inline distT="0" distB="0" distL="114300" distR="114300">
            <wp:extent cx="3917950" cy="406400"/>
            <wp:effectExtent l="0" t="0" r="6350" b="0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最左边方框为鼠标指向区域，颜色会变化。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2）.鼠标指向左边商品分类菜单，会弹出二级菜单列表。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</w:pPr>
      <w:r>
        <w:drawing>
          <wp:inline distT="0" distB="0" distL="114300" distR="114300">
            <wp:extent cx="4759960" cy="2312035"/>
            <wp:effectExtent l="0" t="0" r="2540" b="12065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3420"/>
        </w:tabs>
        <w:spacing w:before="120" w:beforeLines="50" w:after="120" w:afterLines="50" w:line="360" w:lineRule="auto"/>
        <w:ind w:left="0" w:leftChars="0" w:firstLine="48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点击商品分类栏目可进入商品分类选择界面。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（2）banger部分功能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点击banner图片下边的橙色条框，会从第一张图片变换到第二张图片。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</w:pPr>
      <w:r>
        <w:drawing>
          <wp:inline distT="0" distB="0" distL="114300" distR="114300">
            <wp:extent cx="2797175" cy="1209040"/>
            <wp:effectExtent l="0" t="0" r="9525" b="10160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120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7935" cy="1027430"/>
            <wp:effectExtent l="0" t="0" r="12065" b="1270"/>
            <wp:docPr id="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1027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3420"/>
        </w:tabs>
        <w:spacing w:before="120" w:beforeLines="50" w:after="120" w:afterLines="50" w:line="360" w:lineRule="auto"/>
        <w:ind w:left="0" w:leftChars="0" w:firstLine="0" w:firstLineChars="0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购物车按钮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ind w:leftChars="0" w:firstLine="400" w:firstLineChars="20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点击右上角的购物车图标可以进去购物车界面，查看购物车情况。</w:t>
      </w:r>
    </w:p>
    <w:p>
      <w:pPr>
        <w:numPr>
          <w:ilvl w:val="0"/>
          <w:numId w:val="3"/>
        </w:numPr>
        <w:tabs>
          <w:tab w:val="left" w:pos="3420"/>
        </w:tabs>
        <w:spacing w:before="120" w:beforeLines="50" w:after="120" w:afterLines="50" w:line="360" w:lineRule="auto"/>
        <w:ind w:left="0" w:leftChars="0" w:firstLine="0" w:firstLineChars="0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商品列表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ind w:leftChars="0" w:firstLine="400" w:firstLineChars="200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点击商品列表的商品会跳出商品详情页。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  <w:r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  <w:t>2.2 用户注册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1417955</wp:posOffset>
                </wp:positionH>
                <wp:positionV relativeFrom="paragraph">
                  <wp:posOffset>335915</wp:posOffset>
                </wp:positionV>
                <wp:extent cx="755650" cy="1206500"/>
                <wp:effectExtent l="4445" t="4445" r="14605" b="825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60955" y="3330575"/>
                          <a:ext cx="755650" cy="1206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账户名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设置密码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确认密码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邮箱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1.65pt;margin-top:26.45pt;height:95pt;width:59.5pt;z-index:251735040;mso-width-relative:page;mso-height-relative:page;" fillcolor="#FFFFFF [3201]" filled="t" stroked="t" coordsize="21600,21600" o:gfxdata="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Ol037XZAAAACgEAAA8A&#10;AAAAAAAAAQAgAAAAIgAAAGRycy9kb3ducmV2LnhtbFBLAQIUABQAAAAIAIdO4kAZpmBNTwIAAIEE&#10;AAAOAAAAAAAAAAEAIAAAACg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账户名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设置密码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确认密码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邮箱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地址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  <w:t>2.2.1 流程图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2567305</wp:posOffset>
                </wp:positionH>
                <wp:positionV relativeFrom="paragraph">
                  <wp:posOffset>200025</wp:posOffset>
                </wp:positionV>
                <wp:extent cx="445135" cy="323850"/>
                <wp:effectExtent l="4445" t="4445" r="7620" b="1460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10305" y="3590925"/>
                          <a:ext cx="44513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提交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2.15pt;margin-top:15.75pt;height:25.5pt;width:35.05pt;z-index:251737088;mso-width-relative:page;mso-height-relative:page;" fillcolor="#FFFFFF [3201]" filled="t" stroked="t" coordsize="21600,21600" o:gfxdata="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Hsj2u/XAAAACQEAAA8AAAAAAAAAAQAg&#10;AAAAIgAAAGRycy9kb3ducmV2LnhtbFBLAQIUABQAAAAIAIdO4kD1jgNVSAIAAHQEAAAOAAAAAAAA&#10;AAEAIAAAACY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提交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2173605</wp:posOffset>
                </wp:positionH>
                <wp:positionV relativeFrom="paragraph">
                  <wp:posOffset>371475</wp:posOffset>
                </wp:positionV>
                <wp:extent cx="355600" cy="4445"/>
                <wp:effectExtent l="0" t="48260" r="0" b="48895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316605" y="3874770"/>
                          <a:ext cx="355600" cy="444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71.15pt;margin-top:29.25pt;height:0.35pt;width:28pt;z-index:251736064;mso-width-relative:page;mso-height-relative:page;" filled="f" stroked="t" coordsize="21600,21600" o:gfxdata="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CXb1C7ZAAAACQEAAA8AAAAAAAAAAQAgAAAAIgAA&#10;AGRycy9kb3ducmV2LnhtbFBLAQIUABQAAAAIAIdO4kASo1qdBwIAALoDAAAOAAAAAAAAAAEAIAAA&#10;ACgBAABkcnMvZTJvRG9jLnhtbFBLBQYAAAAABgAGAFkBAACh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953770</wp:posOffset>
                </wp:positionH>
                <wp:positionV relativeFrom="paragraph">
                  <wp:posOffset>314325</wp:posOffset>
                </wp:positionV>
                <wp:extent cx="311785" cy="6350"/>
                <wp:effectExtent l="0" t="44450" r="5715" b="5080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" idx="3"/>
                      </wps:cNvCnPr>
                      <wps:spPr>
                        <a:xfrm>
                          <a:off x="2096770" y="3705225"/>
                          <a:ext cx="311785" cy="63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5.1pt;margin-top:24.75pt;height:0.5pt;width:24.55pt;z-index:251734016;mso-width-relative:page;mso-height-relative:page;" filled="f" stroked="t" coordsize="21600,21600" o:gfxdata="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GoQl3tgAAAAJAQAADwAAAAAAAAAB&#10;ACAAAAAiAAAAZHJzL2Rvd25yZXYueG1sUEsBAhQAFAAAAAgAh07iQALBanEQAgAA1gMAAA4AAAAA&#10;AAAAAQAgAAAAJwEAAGRycy9lMm9Eb2MueG1sUEsFBgAAAAAGAAYAWQEAAKk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-23495</wp:posOffset>
                </wp:positionH>
                <wp:positionV relativeFrom="paragraph">
                  <wp:posOffset>142875</wp:posOffset>
                </wp:positionV>
                <wp:extent cx="977265" cy="342900"/>
                <wp:effectExtent l="4445" t="4445" r="8890" b="825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19505" y="3533775"/>
                          <a:ext cx="97726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进入注册界面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.85pt;margin-top:11.25pt;height:27pt;width:76.95pt;z-index:251732992;mso-width-relative:page;mso-height-relative:page;" fillcolor="#FFFFFF [3201]" filled="t" stroked="t" coordsize="21600,21600" o:gfxdata="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Oq3e7HVAAAACAEAAA8AAAAAAAAAAQAg&#10;AAAAIgAAAGRycy9kb3ducmV2LnhtbFBLAQIUABQAAAAIAIdO4kDaDImdSgIAAHQEAAAOAAAAAAAA&#10;AAEAIAAAACQ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进入注册界面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  <w:r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  <w:t>2.2.2 调试及检测结果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（1）</w:t>
      </w: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界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面展示：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924300" cy="52133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21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  <w:r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  <w:t>2.3 用户登录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1417955</wp:posOffset>
                </wp:positionH>
                <wp:positionV relativeFrom="paragraph">
                  <wp:posOffset>335915</wp:posOffset>
                </wp:positionV>
                <wp:extent cx="1264285" cy="1573530"/>
                <wp:effectExtent l="4445" t="4445" r="13970" b="952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60955" y="3330575"/>
                          <a:ext cx="1264285" cy="1573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账号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密码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可勾选：记住密码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自动登录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忘记密码？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（或选择其他登录方式）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1.65pt;margin-top:26.45pt;height:123.9pt;width:99.55pt;z-index:251814912;mso-width-relative:page;mso-height-relative:page;" fillcolor="#FFFFFF [3201]" filled="t" stroked="t" coordsize="21600,21600" o:gfxdata="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FdJmS1gAAAAoBAAAP&#10;AAAAAAAAAAEAIAAAACIAAABkcnMvZG93bnJldi54bWxQSwECFAAUAAAACACHTuJASkCZYFMCAACC&#10;BAAADgAAAAAAAAABACAAAAAl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账号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密码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可勾选：记住密码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      自动登录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忘记密码？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（或选择其他登录方式）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  <w:t>2.3.1 流程图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2713355</wp:posOffset>
                </wp:positionH>
                <wp:positionV relativeFrom="paragraph">
                  <wp:posOffset>377825</wp:posOffset>
                </wp:positionV>
                <wp:extent cx="355600" cy="4445"/>
                <wp:effectExtent l="0" t="48260" r="0" b="4889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316605" y="3874770"/>
                          <a:ext cx="355600" cy="444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13.65pt;margin-top:29.75pt;height:0.35pt;width:28pt;z-index:251815936;mso-width-relative:page;mso-height-relative:page;" filled="f" stroked="t" coordsize="21600,21600" o:gfxdata="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CXb1C7ZAAAACQEAAA8AAAAAAAAAAQAgAAAAIgAA&#10;AGRycy9kb3ducmV2LnhtbFBLAQIUABQAAAAIAIdO4kAC+99yBwIAALoDAAAOAAAAAAAAAAEAIAAA&#10;ACgBAABkcnMvZTJvRG9jLnhtbFBLBQYAAAAABgAGAFkBAACh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3056255</wp:posOffset>
                </wp:positionH>
                <wp:positionV relativeFrom="paragraph">
                  <wp:posOffset>225425</wp:posOffset>
                </wp:positionV>
                <wp:extent cx="445135" cy="323850"/>
                <wp:effectExtent l="4445" t="4445" r="7620" b="1460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10305" y="3590925"/>
                          <a:ext cx="44513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0.65pt;margin-top:17.75pt;height:25.5pt;width:35.05pt;z-index:251816960;mso-width-relative:page;mso-height-relative:page;" fillcolor="#FFFFFF [3201]" filled="t" stroked="t" coordsize="21600,21600" o:gfxdata="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Hsj2u/XAAAACQEAAA8AAAAAAAAAAQAg&#10;AAAAIgAAAGRycy9kb3ducmV2LnhtbFBLAQIUABQAAAAIAIdO4kBJJfYxSAIAAHQEAAAOAAAAAAAA&#10;AAEAIAAAACY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登录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953770</wp:posOffset>
                </wp:positionH>
                <wp:positionV relativeFrom="paragraph">
                  <wp:posOffset>314325</wp:posOffset>
                </wp:positionV>
                <wp:extent cx="311785" cy="6350"/>
                <wp:effectExtent l="0" t="44450" r="5715" b="5080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1" idx="3"/>
                      </wps:cNvCnPr>
                      <wps:spPr>
                        <a:xfrm>
                          <a:off x="2096770" y="3705225"/>
                          <a:ext cx="311785" cy="63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5.1pt;margin-top:24.75pt;height:0.5pt;width:24.55pt;z-index:251813888;mso-width-relative:page;mso-height-relative:page;" filled="f" stroked="t" coordsize="21600,21600" o:gfxdata="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GoQl3tgAAAAJAQAADwAAAAAAAAAB&#10;ACAAAAAiAAAAZHJzL2Rvd25yZXYueG1sUEsBAhQAFAAAAAgAh07iQHIWLHsQAgAA2QMAAA4AAAAA&#10;AAAAAQAgAAAAJwEAAGRycy9lMm9Eb2MueG1sUEsFBgAAAAAGAAYAWQEAAKk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-23495</wp:posOffset>
                </wp:positionH>
                <wp:positionV relativeFrom="paragraph">
                  <wp:posOffset>142875</wp:posOffset>
                </wp:positionV>
                <wp:extent cx="977265" cy="342900"/>
                <wp:effectExtent l="4445" t="4445" r="8890" b="825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19505" y="3533775"/>
                          <a:ext cx="97726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进入登陆界面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.85pt;margin-top:11.25pt;height:27pt;width:76.95pt;z-index:251812864;mso-width-relative:page;mso-height-relative:page;" fillcolor="#FFFFFF [3201]" filled="t" stroked="t" coordsize="21600,21600" o:gfxdata="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Oq3e7HVAAAACAEAAA8AAAAAAAAAAQAg&#10;AAAAIgAAAGRycy9kb3ducmV2LnhtbFBLAQIUABQAAAAIAIdO4kCdFZ4+SgIAAHYEAAAOAAAAAAAA&#10;AAEAIAAAACQ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进入登陆界面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  <w:r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  <w:t>2.3.2 调试及检测结果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（1）</w:t>
      </w: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界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面展示：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</w:pPr>
      <w:r>
        <w:drawing>
          <wp:inline distT="0" distB="0" distL="114300" distR="114300">
            <wp:extent cx="4527550" cy="4864100"/>
            <wp:effectExtent l="0" t="0" r="635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486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  <w:r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  <w:t>2.4 查看商品详情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  <w:r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  <w:t>2.4.1 流程图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427355</wp:posOffset>
                </wp:positionH>
                <wp:positionV relativeFrom="paragraph">
                  <wp:posOffset>356870</wp:posOffset>
                </wp:positionV>
                <wp:extent cx="0" cy="355600"/>
                <wp:effectExtent l="48895" t="0" r="52705" b="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70355" y="8106410"/>
                          <a:ext cx="0" cy="3556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3.65pt;margin-top:28.1pt;height:28pt;width:0pt;z-index:251817984;mso-width-relative:page;mso-height-relative:page;" filled="f" stroked="t" coordsize="21600,21600" o:gfxdata="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MMI7fPWAAAACAEAAA8AAAAAAAAAAQAgAAAAIgAAAGRycy9kb3ducmV2&#10;LnhtbFBLAQIUABQAAAAIAIdO4kC5fXlv/gEAAK8DAAAOAAAAAAAAAAEAIAAAACUBAABkcnMvZTJv&#10;RG9jLnhtbFBLBQYAAAAABgAGAFkBAACV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135255</wp:posOffset>
                </wp:positionH>
                <wp:positionV relativeFrom="paragraph">
                  <wp:posOffset>22860</wp:posOffset>
                </wp:positionV>
                <wp:extent cx="1161415" cy="304800"/>
                <wp:effectExtent l="4445" t="4445" r="15240" b="825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78255" y="7772400"/>
                          <a:ext cx="116141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商品分类标签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.65pt;margin-top:1.8pt;height:24pt;width:91.45pt;z-index:251813888;mso-width-relative:page;mso-height-relative:page;" fillcolor="#FFFFFF [3201]" filled="t" stroked="t" coordsize="21600,21600" o:gfxdata="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J+C0PrTAAAABwEAAA8AAAAAAAAAAQAgAAAA&#10;IgAAAGRycy9kb3ducmV2LnhtbFBLAQIUABQAAAAIAIdO4kDSz+/9SQIAAHcEAAAOAAAAAAAAAAEA&#10;IAAAACI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商品分类标签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2611755</wp:posOffset>
                </wp:positionH>
                <wp:positionV relativeFrom="paragraph">
                  <wp:posOffset>329565</wp:posOffset>
                </wp:positionV>
                <wp:extent cx="1073150" cy="1149350"/>
                <wp:effectExtent l="4445" t="4445" r="14605" b="1460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54755" y="8475345"/>
                          <a:ext cx="1073150" cy="1149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价格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选择商品规格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选择购买数量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送货地点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5.65pt;margin-top:25.95pt;height:90.5pt;width:84.5pt;z-index:251822080;mso-width-relative:page;mso-height-relative:page;" fillcolor="#FFFFFF [3201]" filled="t" stroked="t" coordsize="21600,21600" o:gfxdata="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oiUoxNcAAAAKAQAADwAAAAAAAAABACAA&#10;AAAiAAAAZHJzL2Rvd25yZXYueG1sUEsBAhQAFAAAAAgAh07iQP5CCCxHAgAAeAQAAA4AAAAAAAAA&#10;AQAgAAAAJg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价格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选择商品规格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选择购买数量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送货地点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1341755</wp:posOffset>
                </wp:positionH>
                <wp:positionV relativeFrom="paragraph">
                  <wp:posOffset>322580</wp:posOffset>
                </wp:positionV>
                <wp:extent cx="819150" cy="368300"/>
                <wp:effectExtent l="4445" t="4445" r="14605" b="825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84755" y="8468360"/>
                          <a:ext cx="81915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商品图片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5.65pt;margin-top:25.4pt;height:29pt;width:64.5pt;z-index:251820032;mso-width-relative:page;mso-height-relative:page;" fillcolor="#FFFFFF [3201]" filled="t" stroked="t" coordsize="21600,21600" o:gfxdata="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VSsBp1QAAAAoBAAAPAAAAAAAAAAEAIAAA&#10;ACIAAABkcnMvZG93bnJldi54bWxQSwECFAAUAAAACACHTuJAHhkwAkgCAAB2BAAADgAAAAAAAAAB&#10;ACAAAAAk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商品图片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154305</wp:posOffset>
                </wp:positionH>
                <wp:positionV relativeFrom="paragraph">
                  <wp:posOffset>318770</wp:posOffset>
                </wp:positionV>
                <wp:extent cx="908685" cy="273050"/>
                <wp:effectExtent l="4445" t="4445" r="13970" b="1460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71905" y="8248650"/>
                          <a:ext cx="908685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商品详情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.15pt;margin-top:25.1pt;height:21.5pt;width:71.55pt;z-index:251814912;mso-width-relative:page;mso-height-relative:page;" fillcolor="#FFFFFF [3201]" filled="t" stroked="t" coordsize="21600,21600" o:gfxdata="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LIg/t1QAAAAgBAAAPAAAAAAAAAAEAIAAA&#10;ACIAAABkcnMvZG93bnJldi54bWxQSwECFAAUAAAACACHTuJAe7xt7kgCAAB2BAAADgAAAAAAAAAB&#10;ACAAAAAk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商品详情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2160905</wp:posOffset>
                </wp:positionH>
                <wp:positionV relativeFrom="paragraph">
                  <wp:posOffset>110490</wp:posOffset>
                </wp:positionV>
                <wp:extent cx="419100" cy="6985"/>
                <wp:effectExtent l="0" t="43815" r="0" b="5080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1" idx="3"/>
                      </wps:cNvCnPr>
                      <wps:spPr>
                        <a:xfrm>
                          <a:off x="3303905" y="8652510"/>
                          <a:ext cx="419100" cy="6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0.15pt;margin-top:8.7pt;height:0.55pt;width:33pt;z-index:251821056;mso-width-relative:page;mso-height-relative:page;" filled="f" stroked="t" coordsize="21600,21600" o:gfxdata="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BtZdf1gAAAAkBAAAPAAAAAAAAAAEAIAAAACIA&#10;AABkcnMvZG93bnJldi54bWxQSwECFAAUAAAACACHTuJAuHwQwgsCAADHAwAADgAAAAAAAAABACAA&#10;AAAlAQAAZHJzL2Uyb0RvYy54bWxQSwUGAAAAAAYABgBZAQAAo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1062990</wp:posOffset>
                </wp:positionH>
                <wp:positionV relativeFrom="paragraph">
                  <wp:posOffset>53340</wp:posOffset>
                </wp:positionV>
                <wp:extent cx="247015" cy="5715"/>
                <wp:effectExtent l="0" t="46990" r="6985" b="4889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6" idx="3"/>
                      </wps:cNvCnPr>
                      <wps:spPr>
                        <a:xfrm flipV="1">
                          <a:off x="2205990" y="8595360"/>
                          <a:ext cx="247015" cy="57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83.7pt;margin-top:4.2pt;height:0.45pt;width:19.45pt;z-index:251819008;mso-width-relative:page;mso-height-relative:page;" filled="f" stroked="t" coordsize="21600,21600" o:gfxdata="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ut2z79YAAAAHAQAADwAAAAAAAAAB&#10;ACAAAAAiAAAAZHJzL2Rvd25yZXYueG1sUEsBAhQAFAAAAAgAh07iQDEL+LMSAgAA0QMAAA4AAAAA&#10;AAAAAQAgAAAAJQEAAGRycy9lMm9Eb2MueG1sUEsFBgAAAAAGAAYAWQEAAKk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494030</wp:posOffset>
                </wp:positionH>
                <wp:positionV relativeFrom="paragraph">
                  <wp:posOffset>22860</wp:posOffset>
                </wp:positionV>
                <wp:extent cx="3175" cy="421005"/>
                <wp:effectExtent l="48260" t="0" r="50165" b="10795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7" idx="0"/>
                      </wps:cNvCnPr>
                      <wps:spPr>
                        <a:xfrm flipH="1">
                          <a:off x="1637030" y="937260"/>
                          <a:ext cx="3175" cy="4210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8.9pt;margin-top:1.8pt;height:33.15pt;width:0.25pt;z-index:251823104;mso-width-relative:page;mso-height-relative:page;" filled="f" stroked="t" coordsize="21600,21600" o:gfxdata="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JdTM1tYAAAAGAQAADwAAAAAA&#10;AAABACAAAAAiAAAAZHJzL2Rvd25yZXYueG1sUEsBAhQAFAAAAAgAh07iQObl9oUVAgAA0QMAAA4A&#10;AAAAAAAAAQAgAAAAJQEAAGRycy9lMm9Eb2MueG1sUEsFBgAAAAAGAAYAWQEAAKw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47625</wp:posOffset>
                </wp:positionV>
                <wp:extent cx="984250" cy="558800"/>
                <wp:effectExtent l="4445" t="4445" r="14605" b="825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90955" y="8782050"/>
                          <a:ext cx="984250" cy="55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猜你喜欢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看了又看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15pt;margin-top:3.75pt;height:44pt;width:77.5pt;z-index:251815936;mso-width-relative:page;mso-height-relative:page;" fillcolor="#FFFFFF [3201]" filled="t" stroked="t" coordsize="21600,21600" o:gfxdata="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qu1621QAAAAkBAAAPAAAAAAAAAAEAIAAA&#10;ACIAAABkcnMvZG93bnJldi54bWxQSwECFAAUAAAACACHTuJAg2BeT0gCAAB2BAAADgAAAAAAAAAB&#10;ACAAAAAk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猜你喜欢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看了又看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494030</wp:posOffset>
                </wp:positionH>
                <wp:positionV relativeFrom="paragraph">
                  <wp:posOffset>210185</wp:posOffset>
                </wp:positionV>
                <wp:extent cx="9525" cy="576580"/>
                <wp:effectExtent l="41275" t="0" r="50800" b="762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7" idx="2"/>
                        <a:endCxn id="18" idx="0"/>
                      </wps:cNvCnPr>
                      <wps:spPr>
                        <a:xfrm>
                          <a:off x="1611630" y="1917065"/>
                          <a:ext cx="9525" cy="5765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8.9pt;margin-top:16.55pt;height:45.4pt;width:0.75pt;z-index:251824128;mso-width-relative:page;mso-height-relative:page;" filled="f" stroked="t" coordsize="21600,21600" o:gfxdata="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KIXqD7WAAAACAEAAA8A&#10;AAAAAAAAAQAgAAAAIgAAAGRycy9kb3ducmV2LnhtbFBLAQIUABQAAAAIAIdO4kALLka+GQIAAOID&#10;AAAOAAAAAAAAAAEAIAAAACUBAABkcnMvZTJvRG9jLnhtbFBLBQYAAAAABgAGAFkBAACw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-17145</wp:posOffset>
                </wp:positionH>
                <wp:positionV relativeFrom="paragraph">
                  <wp:posOffset>390525</wp:posOffset>
                </wp:positionV>
                <wp:extent cx="1041400" cy="375920"/>
                <wp:effectExtent l="4445" t="4445" r="8255" b="1333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78255" y="9658350"/>
                          <a:ext cx="1041400" cy="375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商品评价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.35pt;margin-top:30.75pt;height:29.6pt;width:82pt;z-index:251816960;mso-width-relative:page;mso-height-relative:page;" fillcolor="#FFFFFF [3201]" filled="t" stroked="t" coordsize="21600,21600" o:gfxdata="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E1qZ7TAAAABwEAAA8AAAAAAAAAAQAgAAAAIgAA&#10;AGRycy9kb3ducmV2LnhtbFBLAQIUABQAAAAIAIdO4kCLNatuRgIAAHYEAAAOAAAAAAAAAAEAIAAA&#10;ACI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商品评价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</w:pPr>
      <w:r>
        <w:rPr>
          <w:rFonts w:hint="eastAsia" w:ascii="Arial" w:hAnsi="Arial" w:eastAsia="黑体" w:cs="Arial"/>
          <w:color w:val="000000"/>
          <w:sz w:val="24"/>
          <w:szCs w:val="24"/>
          <w:lang w:val="en-US" w:eastAsia="zh-CN"/>
        </w:rPr>
        <w:t>2.3.2 调试及检测结果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（1）</w:t>
      </w: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界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面展示：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/>
          <w:lang w:val="en-US" w:eastAsia="zh-CN"/>
        </w:rPr>
      </w:pPr>
      <w:r>
        <w:drawing>
          <wp:inline distT="0" distB="0" distL="114300" distR="114300">
            <wp:extent cx="4876800" cy="4381500"/>
            <wp:effectExtent l="0" t="0" r="0" b="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38700" cy="5562600"/>
            <wp:effectExtent l="0" t="0" r="0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  <w:r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  <w:t xml:space="preserve"> 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  <w:r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  <w:t>2.5 分页标签的使用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  <w:r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  <w:t>2.5.1 调试及检测结果：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3613150"/>
            <wp:effectExtent l="0" t="0" r="0" b="635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265805"/>
            <wp:effectExtent l="0" t="0" r="11430" b="1079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  <w:r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  <w:t>2.6 展示购物车及下单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  <w:r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  <w:t>2.6.1 流程图：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4015740</wp:posOffset>
                </wp:positionH>
                <wp:positionV relativeFrom="paragraph">
                  <wp:posOffset>100330</wp:posOffset>
                </wp:positionV>
                <wp:extent cx="762000" cy="336550"/>
                <wp:effectExtent l="4445" t="4445" r="8255" b="14605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58740" y="9236710"/>
                          <a:ext cx="76200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送货清单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6.2pt;margin-top:7.9pt;height:26.5pt;width:60pt;z-index:251831296;mso-width-relative:page;mso-height-relative:page;" fillcolor="#FFFFFF [3201]" filled="t" stroked="t" coordsize="21600,21600" o:gfxdata="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5/mxT1QAAAAkBAAAPAAAAAAAAAAEAIAAA&#10;ACIAAABkcnMvZG93bnJldi54bWxQSwECFAAUAAAACACHTuJAd6kOBUgCAAB2BAAADgAAAAAAAAAB&#10;ACAAAAAk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送货清单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3660775</wp:posOffset>
                </wp:positionH>
                <wp:positionV relativeFrom="paragraph">
                  <wp:posOffset>259080</wp:posOffset>
                </wp:positionV>
                <wp:extent cx="335915" cy="3175"/>
                <wp:effectExtent l="0" t="48260" r="6985" b="50165"/>
                <wp:wrapNone/>
                <wp:docPr id="69" name="直接箭头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6" idx="3"/>
                      </wps:cNvCnPr>
                      <wps:spPr>
                        <a:xfrm flipV="1">
                          <a:off x="4803775" y="9395460"/>
                          <a:ext cx="335915" cy="31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88.25pt;margin-top:20.4pt;height:0.25pt;width:26.45pt;z-index:251830272;mso-width-relative:page;mso-height-relative:page;" filled="f" stroked="t" coordsize="21600,21600" o:gfxdata="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ImyyFHZAAAACQEA&#10;AA8AAAAAAAAAAQAgAAAAIgAAAGRycy9kb3ducmV2LnhtbFBLAQIUABQAAAAIAIdO4kCeNYaSGQIA&#10;AOMDAAAOAAAAAAAAAAEAIAAAACgBAABkcnMvZTJvRG9jLnhtbFBLBQYAAAAABgAGAFkBAACzBQAA&#10;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2834005</wp:posOffset>
                </wp:positionH>
                <wp:positionV relativeFrom="paragraph">
                  <wp:posOffset>106045</wp:posOffset>
                </wp:positionV>
                <wp:extent cx="826770" cy="312420"/>
                <wp:effectExtent l="4445" t="4445" r="6985" b="13335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45890" y="9166860"/>
                          <a:ext cx="82677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发票信息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3.15pt;margin-top:8.35pt;height:24.6pt;width:65.1pt;z-index:251829248;mso-width-relative:page;mso-height-relative:page;" fillcolor="#FFFFFF [3201]" filled="t" stroked="t" coordsize="21600,21600" o:gfxdata="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qZ7X0dYAAAAJAQAADwAAAAAAAAAB&#10;ACAAAAAiAAAAZHJzL2Rvd25yZXYueG1sUEsBAhQAFAAAAAgAh07iQO7bNj1LAgAAdgQAAA4AAAAA&#10;AAAAAQAgAAAAJQ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发票信息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2396490</wp:posOffset>
                </wp:positionH>
                <wp:positionV relativeFrom="paragraph">
                  <wp:posOffset>252730</wp:posOffset>
                </wp:positionV>
                <wp:extent cx="431800" cy="3175"/>
                <wp:effectExtent l="0" t="48260" r="0" b="50165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5" idx="3"/>
                      </wps:cNvCnPr>
                      <wps:spPr>
                        <a:xfrm flipV="1">
                          <a:off x="3539490" y="9389110"/>
                          <a:ext cx="431800" cy="31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88.7pt;margin-top:19.9pt;height:0.25pt;width:34pt;z-index:251828224;mso-width-relative:page;mso-height-relative:page;" filled="f" stroked="t" coordsize="21600,21600" o:gfxdata="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KbpoLnYAAAACQEA&#10;AA8AAAAAAAAAAQAgAAAAIgAAAGRycy9kb3ducmV2LnhtbFBLAQIUABQAAAAIAIdO4kAaMLN2GgIA&#10;AOMDAAAOAAAAAAAAAAEAIAAAACcBAABkcnMvZTJvRG9jLnhtbFBLBQYAAAAABgAGAFkBAACzBQAA&#10;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1596390</wp:posOffset>
                </wp:positionH>
                <wp:positionV relativeFrom="paragraph">
                  <wp:posOffset>113030</wp:posOffset>
                </wp:positionV>
                <wp:extent cx="800100" cy="285750"/>
                <wp:effectExtent l="4445" t="4445" r="8255" b="14605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39390" y="9262110"/>
                          <a:ext cx="8001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支付方式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5.7pt;margin-top:8.9pt;height:22.5pt;width:63pt;z-index:251827200;mso-width-relative:page;mso-height-relative:page;" fillcolor="#FFFFFF [3201]" filled="t" stroked="t" coordsize="21600,21600" o:gfxdata="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kkucdNUAAAAJAQAADwAAAAAAAAABACAA&#10;AAAiAAAAZHJzL2Rvd25yZXYueG1sUEsBAhQAFAAAAAgAh07iQCJgEWNJAgAAdgQAAA4AAAAAAAAA&#10;AQAgAAAAJA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支付方式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1177290</wp:posOffset>
                </wp:positionH>
                <wp:positionV relativeFrom="paragraph">
                  <wp:posOffset>265430</wp:posOffset>
                </wp:positionV>
                <wp:extent cx="400050" cy="635"/>
                <wp:effectExtent l="0" t="48895" r="6350" b="5207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326640" y="9395460"/>
                          <a:ext cx="400050" cy="63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2.7pt;margin-top:20.9pt;height:0.05pt;width:31.5pt;z-index:251826176;mso-width-relative:page;mso-height-relative:page;" filled="f" stroked="t" coordsize="21600,21600" o:gfxdata="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MZmr0rXAAAACQEAAA8AAAAAAAAAAQAgAAAAIgAAAGRy&#10;cy9kb3ducmV2LnhtbFBLAQIUABQAAAAIAIdO4kAjh26WBgIAALsDAAAOAAAAAAAAAAEAIAAAACYB&#10;AABkcnMvZTJvRG9jLnhtbFBLBQYAAAAABgAGAFkBAACe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237490</wp:posOffset>
                </wp:positionH>
                <wp:positionV relativeFrom="paragraph">
                  <wp:posOffset>97790</wp:posOffset>
                </wp:positionV>
                <wp:extent cx="946150" cy="323850"/>
                <wp:effectExtent l="4445" t="4445" r="14605" b="14605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80490" y="9234170"/>
                          <a:ext cx="9461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收货信息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.7pt;margin-top:7.7pt;height:25.5pt;width:74.5pt;z-index:251825152;mso-width-relative:page;mso-height-relative:page;" fillcolor="#FFFFFF [3201]" filled="t" stroked="t" coordsize="21600,21600" o:gfxdata="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tew8E1QAAAAgBAAAPAAAAAAAAAAEAIAAA&#10;ACIAAABkcnMvZG93bnJldi54bWxQSwECFAAUAAAACACHTuJAsyAGgUgCAAB3BAAADgAAAAAAAAAB&#10;ACAAAAAk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收货信息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326390</wp:posOffset>
                </wp:positionH>
                <wp:positionV relativeFrom="paragraph">
                  <wp:posOffset>79375</wp:posOffset>
                </wp:positionV>
                <wp:extent cx="774700" cy="342900"/>
                <wp:effectExtent l="4445" t="4445" r="8255" b="8255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69390" y="993775"/>
                          <a:ext cx="7747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订单结算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7pt;margin-top:6.25pt;height:27pt;width:61pt;z-index:251833344;mso-width-relative:page;mso-height-relative:page;" fillcolor="#FFFFFF [3201]" filled="t" stroked="t" coordsize="21600,21600" o:gfxdata="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6rIXINQAAAAIAQAADwAAAAAAAAABACAAAAAi&#10;AAAAZHJzL2Rvd25yZXYueG1sUEsBAhQAFAAAAAgAh07iQCup2XpHAgAAdQQAAA4AAAAAAAAAAQAg&#10;AAAAIwEAAGRycy9lMm9Eb2MueG1sUEsFBgAAAAAGAAYAWQEAANw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订单结算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-10160</wp:posOffset>
                </wp:positionH>
                <wp:positionV relativeFrom="paragraph">
                  <wp:posOffset>263525</wp:posOffset>
                </wp:positionV>
                <wp:extent cx="381000" cy="0"/>
                <wp:effectExtent l="0" t="48895" r="0" b="52705"/>
                <wp:wrapNone/>
                <wp:docPr id="73" name="直接箭头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32840" y="1177925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0.8pt;margin-top:20.75pt;height:0pt;width:30pt;z-index:251832320;mso-width-relative:page;mso-height-relative:page;" filled="f" stroked="t" coordsize="21600,21600" o:gfxdata="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NJAS7nVAAAABwEAAA8AAAAAAAAAAQAgAAAAIgAAAGRycy9kb3ducmV2&#10;LnhtbFBLAQIUABQAAAAIAIdO4kB/cycU/wEAAK8DAAAOAAAAAAAAAAEAIAAAACQBAABkcnMvZTJv&#10;RG9jLnhtbFBLBQYAAAAABgAGAFkBAACV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  <w:r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  <w:t>2.6.2 调试及检测结果：</w:t>
      </w:r>
    </w:p>
    <w:p>
      <w:pPr>
        <w:numPr>
          <w:ilvl w:val="0"/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4978400"/>
            <wp:effectExtent l="0" t="0" r="1270" b="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456940"/>
            <wp:effectExtent l="0" t="0" r="9525" b="1016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  <w:r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  <w:t>总结</w:t>
      </w:r>
    </w:p>
    <w:p>
      <w:pPr>
        <w:numPr>
          <w:numId w:val="0"/>
        </w:numPr>
        <w:tabs>
          <w:tab w:val="left" w:pos="3420"/>
        </w:tabs>
        <w:spacing w:before="120" w:beforeLines="50" w:after="120" w:afterLines="50" w:line="360" w:lineRule="auto"/>
        <w:ind w:firstLine="560"/>
        <w:outlineLvl w:val="1"/>
        <w:rPr>
          <w:rFonts w:hint="eastAsia" w:ascii="宋体" w:hAnsi="宋体" w:cs="宋体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color w:val="000000"/>
          <w:sz w:val="28"/>
          <w:szCs w:val="28"/>
          <w:lang w:val="en-US" w:eastAsia="zh-CN"/>
        </w:rPr>
        <w:t>经过两个星期的努力终于完成了实践周的任务，制作一个购物商城网站。因为有了之前实践周的学习基础，这次做起来就比较容易上手。就是待在宿舍里耐心投入，专心敲代码，根据自己制定的计划，一步步地执行。觉得日子过得很充实，很有意义。</w:t>
      </w:r>
    </w:p>
    <w:p>
      <w:pPr>
        <w:numPr>
          <w:numId w:val="0"/>
        </w:numPr>
        <w:tabs>
          <w:tab w:val="left" w:pos="3420"/>
        </w:tabs>
        <w:spacing w:before="120" w:beforeLines="50" w:after="120" w:afterLines="50" w:line="360" w:lineRule="auto"/>
        <w:ind w:firstLine="560"/>
        <w:outlineLvl w:val="1"/>
        <w:rPr>
          <w:rFonts w:hint="eastAsia" w:ascii="宋体" w:hAnsi="宋体" w:cs="宋体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color w:val="000000"/>
          <w:sz w:val="28"/>
          <w:szCs w:val="28"/>
          <w:lang w:val="en-US" w:eastAsia="zh-CN"/>
        </w:rPr>
        <w:t>经过阅读题目要求，我把任务大致分为七大块，从主页面做起，然后是登录、注册、商品介绍、商品列表、购物车。过程也并不是一帆风顺，虽经常有bug，但通过自己查阅资料上网搜索，跟同学们探讨问题，很快就能得到解答，很庆幸自己有一些可靠的好同学，能互相帮忙。</w:t>
      </w:r>
    </w:p>
    <w:p>
      <w:pPr>
        <w:numPr>
          <w:numId w:val="0"/>
        </w:numPr>
        <w:tabs>
          <w:tab w:val="left" w:pos="3420"/>
        </w:tabs>
        <w:spacing w:before="120" w:beforeLines="50" w:after="120" w:afterLines="50" w:line="360" w:lineRule="auto"/>
        <w:ind w:firstLine="560"/>
        <w:outlineLvl w:val="1"/>
        <w:rPr>
          <w:rFonts w:hint="eastAsia" w:ascii="宋体" w:hAnsi="宋体" w:cs="宋体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color w:val="000000"/>
          <w:sz w:val="28"/>
          <w:szCs w:val="28"/>
          <w:lang w:val="en-US" w:eastAsia="zh-CN"/>
        </w:rPr>
        <w:t>想做一个鼠标经过能变换颜色的菜单列表，折腾了好久不知道问题出在哪，不会变换。通过自己上网学习了之后用CSS定义了一种active状态解决了问题。后面的广告banner图放映，菜单列表展开等相关的问题就迎刃而解了。购物车页面的送货地址下拉选择框也遇到问题，一直不能展开不知道原因，后面跟同学探讨后解决了问题。</w:t>
      </w:r>
    </w:p>
    <w:p>
      <w:pPr>
        <w:numPr>
          <w:numId w:val="0"/>
        </w:numPr>
        <w:tabs>
          <w:tab w:val="left" w:pos="3420"/>
        </w:tabs>
        <w:spacing w:before="120" w:beforeLines="50" w:after="120" w:afterLines="50" w:line="360" w:lineRule="auto"/>
        <w:ind w:firstLine="560"/>
        <w:outlineLvl w:val="1"/>
        <w:rPr>
          <w:rFonts w:hint="eastAsia" w:ascii="宋体" w:hAnsi="宋体" w:cs="宋体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color w:val="000000"/>
          <w:sz w:val="28"/>
          <w:szCs w:val="28"/>
          <w:lang w:val="en-US" w:eastAsia="zh-CN"/>
        </w:rPr>
        <w:t>在本次网站制作中，不仅学到了很多关于网页设计方面的知识，还初步了解掌握了一些后台管理方面的知识。这次任务让我认识到一个网站的制作不仅仅是编程，还包括设计，图片制作等知识，还必须掌握一定的软件应用方面的知识。</w:t>
      </w:r>
    </w:p>
    <w:p>
      <w:pPr>
        <w:numPr>
          <w:numId w:val="0"/>
        </w:numPr>
        <w:tabs>
          <w:tab w:val="left" w:pos="3420"/>
        </w:tabs>
        <w:spacing w:before="120" w:beforeLines="50" w:after="120" w:afterLines="50" w:line="360" w:lineRule="auto"/>
        <w:ind w:firstLine="560"/>
        <w:outlineLvl w:val="1"/>
        <w:rPr>
          <w:rFonts w:hint="eastAsia" w:ascii="宋体" w:hAnsi="宋体" w:cs="宋体"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color w:val="000000"/>
          <w:sz w:val="28"/>
          <w:szCs w:val="28"/>
          <w:lang w:val="en-US" w:eastAsia="zh-CN"/>
        </w:rPr>
        <w:t>由于时间原因还不能做到很完善很满意，很多效果，很多想法想加进去却还暂时无法实现，今后的学习还要不断努力。总体上我对自己的成果还是比较满意，对于不足的地方还会继续改善。</w:t>
      </w:r>
    </w:p>
    <w:p>
      <w:pPr>
        <w:numPr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</w:p>
    <w:p>
      <w:pPr>
        <w:numPr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</w:p>
    <w:p>
      <w:pPr>
        <w:numPr>
          <w:numId w:val="0"/>
        </w:numPr>
        <w:tabs>
          <w:tab w:val="left" w:pos="3420"/>
        </w:tabs>
        <w:spacing w:before="120" w:beforeLines="50" w:after="120" w:afterLines="50" w:line="360" w:lineRule="auto"/>
        <w:outlineLvl w:val="1"/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</w:pPr>
      <w:r>
        <w:rPr>
          <w:rFonts w:hint="eastAsia" w:ascii="Arial" w:hAnsi="Arial" w:eastAsia="黑体" w:cs="Arial"/>
          <w:color w:val="000000"/>
          <w:sz w:val="28"/>
          <w:szCs w:val="28"/>
          <w:lang w:val="en-US" w:eastAsia="zh-CN"/>
        </w:rPr>
        <w:t>附录</w:t>
      </w:r>
    </w:p>
    <w:p>
      <w:pPr>
        <w:tabs>
          <w:tab w:val="left" w:pos="2853"/>
        </w:tabs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1.主页面代码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HTML代码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&lt;!DOCTYPE html&gt;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&lt;html&gt;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&lt;head&gt;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&lt;meta charset="UTF-8"&gt;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&lt;title&gt;首页&lt;/title&gt;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&lt;link href="css/reset.css" rel="stylesheet" /&gt;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&lt;link href="css/common.css" rel="stylesheet" /&gt;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&lt;link href="css/main.css" rel="stylesheet" /&gt;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&lt;/head&gt;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&lt;body&gt;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&lt;div class="box"&gt;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&lt;div class="headerBar"&gt;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&lt;div class="topBar"&gt;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&lt;div class="comWidth"&gt;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class="leftArea"&gt;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&lt;a href="#" class="collection"&gt;咩咩购物&lt;/a&gt;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class="rightArea"&gt;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&lt;span&gt;欢迎来到咩咩商城&lt;/span&gt;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&lt;a href="login.html"&gt;[登录]&lt;/a&gt;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&lt;a href="register.html"&gt;[免费注册]&lt;/a&gt;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&lt;div class="logoBar"&gt;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&lt;div class="comWidth"&gt;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class="logo fl"&gt;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&lt;a href="index.html"&gt;&lt;img src="image/logo.png"alt="咩咩网"&gt;&lt;/a&gt;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class="search_box fl"&gt;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&lt;input type="text" class="search_text fl" /&gt;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&lt;input type="button" class="search_btn fr" value="搜索" /&gt;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class="shopCar fr"&gt;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&lt;a href="shopCart.html" class="shopText fl"&gt;&lt;/a&gt;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&lt;span class="shopNum fl"&gt;0&lt;/span&gt;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&lt;div class="navBox"&gt;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&lt;div class="comWidth"&gt;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class="shopClass fl"&gt;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&lt;h3&gt;商品分类&lt;i&gt;&lt;/i&gt;&lt;/h3&gt;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class="shopClass_show"&gt;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&lt;dl class="shopClass_item"&gt;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&lt;dt&gt;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&lt;a href="product.html" class="b"&gt;女装&lt;/a&gt;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&lt;a href="product.html" class="b"&gt;内衣&lt;/a&gt;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&lt;a href="product.html" class="aLink"&gt;浪漫裙装&lt;/a&gt;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 xml:space="preserve">  &lt;/dt&gt;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&lt;dd&gt;</w:t>
      </w:r>
      <w:bookmarkStart w:id="0" w:name="_GoBack"/>
      <w:bookmarkEnd w:id="0"/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href="product.html"&gt;女士夏装&lt;/a&gt;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href="product.html"&gt;特色女装&lt;/a&gt;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href="product.html"&gt;家居服&lt;/a&gt;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&lt;/dl&gt;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&lt;dl class="shopClass_item"&gt;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&lt;dt&gt;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&lt;a href="product.html" class="b"&gt;男装&lt;/a&gt;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&lt;a href="product.html" class="b"&gt;运动户外&lt;/a&gt;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&lt;a href="product.html" class="aLink"&gt;当季流行&lt;/a&gt;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 xml:space="preserve">  &lt;/dt&gt;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href="product.html"&gt;男士外套&lt;/a&gt;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href="product.html"&gt;特色男装&lt;/a&gt;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href="product.html"&gt;运动服&lt;/a&gt;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&lt;/dl&gt;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&lt;dl class="shopClass_item"&gt;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&lt;dt&gt;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&lt;a href="product.html" class="b"&gt;女鞋&lt;/a&gt;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&lt;a href="product.html" class="b"&gt;男鞋&lt;/a&gt;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&lt;a href="product.html" class="aLink"&gt;箱包&lt;/a&gt;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 xml:space="preserve">  &lt;/dt&gt;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href="product.html"&gt;潮流&lt;/a&gt;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href="product.html"&gt;精品&lt;/a&gt;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href="product.html"&gt;特色&lt;/a&gt;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&lt;/dl&gt;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&lt;dl class="shopClass_item"&gt;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&lt;dt&gt;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&lt;a href="product.html" class="b"&gt;化妆&lt;/a&gt;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&lt;a href="product.html" class="b"&gt;个人护理&lt;/a&gt;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&lt;a href="product.html" class="aLink"&gt;美发护发&lt;/a&gt;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 xml:space="preserve">  &lt;/dt&gt;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href="product.html"&gt;口腔护理&lt;/a&gt;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href="product.html"&gt;彩 妆&lt;/a&gt;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href="product.html"&gt;护肤品&lt;/a&gt;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&lt;/dl&gt;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&lt;dl class="shopClass_item"&gt;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&lt;dt&gt;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&lt;a href="product.html" class="b"&gt;手表&lt;/a&gt;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&lt;a href="product.html" class="b"&gt;眼镜&lt;/a&gt;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&lt;a href="product.html" class="aLink"&gt;珠宝&lt;/a&gt;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 xml:space="preserve">  &lt;/dt&gt;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href="product.html"&gt;黄金首饰&lt;/a&gt;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href="product.html"&gt;钻石彩宝&lt;/a&gt;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href="product.html"&gt;潮流&lt;/a&gt;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&lt;/dl&gt;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class="shopClass_list hide"&gt;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&lt;div class="shopClass_cont"&gt;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&lt;dl class="shopList_item"&gt;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&lt;dt&gt;特色女装&lt;/dt&gt;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href="#"&gt;连衣裙&lt;/a&gt;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href="#"&gt;牛仔裤&lt;/a&gt;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href="#"&gt;羽绒服&lt;/a&gt;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href="#"&gt;运动裤&lt;/a&gt;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href="#"&gt;休闲裤&lt;/a&gt;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&lt;/dd&gt;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&lt;/dl&gt;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&lt;dl class="shopList_item"&gt;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&lt;dt&gt;男士裤装&lt;/dt&gt;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href="#"&gt;背心&lt;/a&gt;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href="#"&gt;衬衫&lt;/a&gt;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href="#"&gt;夹克&lt;/a&gt;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href="#"&gt;平板电脑&lt;/a&gt;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href="#"&gt;T 恤&lt;/a&gt;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href="#"&gt;长袖&lt;/a&gt;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href="#"&gt;棒球服&lt;/a&gt;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href="#"&gt;工装裤&lt;/a&gt;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href="#"&gt;马甲&lt;/a&gt;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href="#"&gt;卫衣&lt;/a&gt;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href="#"&gt;九分裤&lt;/a&gt;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href="#"&gt;短裤&lt;/a&gt;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href="#"&gt;毛衣&lt;/a&gt;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href="#"&gt;西装&lt;/a&gt;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href="#"&gt;皮衣&lt;/a&gt;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&lt;/dd&gt;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&lt;/dl&gt;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&lt;dl class="shopList_item"&gt;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&lt;dt&gt;潮流&lt;/dt&gt;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href="#"&gt;运动休闲&lt;/a&gt;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href="#"&gt;高跟鞋&lt;/a&gt;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href="#"&gt;皮鞋&lt;/a&gt;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href="#"&gt;帆布鞋&lt;/a&gt;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href="#"&gt;豆豆鞋&lt;/a&gt;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href="#"&gt;收纳包&lt;/a&gt;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href="#"&gt;单肩包&lt;/a&gt;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href="#"&gt;手腰包&lt;/a&gt;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href="#"&gt;双肩包&lt;/a&gt;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href="#"&gt;旅行箱&lt;/a&gt;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href="#"&gt;男士钱包&lt;/a&gt;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href="#"&gt;小白鞋&lt;/a&gt;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href="#"&gt;乐福鞋&lt;/a&gt;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href="#"&gt;布鞋&lt;/a&gt;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href="#"&gt;布洛克&lt;/a&gt;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&lt;/dd&gt;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&lt;/dl&gt;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&lt;dl class="shopList_item"&gt;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&lt;dt&gt;美容护肤&lt;/dt&gt;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href="#"&gt;笔记本&lt;/a&gt;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href="#"&gt;超级本&lt;/a&gt;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href="#"&gt;上网本&lt;/a&gt;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href="#"&gt;平板电脑&lt;/a&gt;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href="#"&gt;台式机&lt;/a&gt;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href="#"&gt;笔记本&lt;/a&gt;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href="#"&gt;超级本&lt;/a&gt;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href="#"&gt;上网本&lt;/a&gt;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href="#"&gt;平板电脑&lt;/a&gt;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href="#"&gt;台式机&lt;/a&gt;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&lt;/dd&gt;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&lt;/dl&gt;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&lt;dl class="shopList_item"&gt;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&lt;dt&gt;珠宝饰品&lt;/dt&gt;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href="#"&gt;黄金首饰&lt;/a&gt;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href="#"&gt;珍珠玉翠&lt;/a&gt;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href="#"&gt;眼镜&lt;/a&gt;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href="#"&gt;项链&lt;/a&gt;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  &lt;a href="#"&gt;手镯&lt;/a&gt;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&lt;/dd&gt;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&lt;/dl&gt;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&lt;div class="shopList_links"&gt;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href="#"&gt;聚名品&lt;span&gt;&lt;/span&gt;&lt;/a&gt;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href="#"&gt;品牌活动&lt;span&gt;&lt;/span&gt;&lt;/a&gt;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&lt;ul class="nav fl"&gt;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href="#" class="active"&gt;电器城&lt;/a&gt;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href="#"&gt;咩鲜生&lt;/a&gt;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href="#"&gt;魅力惠&lt;/a&gt;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href="#"&gt;旅行&lt;/a&gt;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href="#"&gt;营业厅&lt;/a&gt;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href="#" class="nobor"&gt;咩咩会员&lt;/a&gt;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&lt;/ul&gt;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&lt;!--Banner部分--&gt;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&lt;div class="banner comWidth clearfix"&gt;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&lt;div class="banner_bar banner_big"&gt;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&lt;ul class="imgBox"&gt;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&lt;a href="proIntroduce.html"&gt;&lt;img src="image/banner_02.png"alt="banner" 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&lt;a href="proIntroduce.html"&gt;&lt;img src="image/banner_03.png" alt="banner"&gt;&lt;/a&gt;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&lt;/ul&gt;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&lt;div class="imgNum"&gt;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&lt;a href="#" class="active"&gt;&lt;/a&gt;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&lt;a href="#"&gt;&lt;/a&gt;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&lt;a href="#"&gt;&lt;/a&gt;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&lt;!--商品标题一--&gt;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&lt;div class="shopTit comWidth"&gt;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&lt;span class="icon"&gt;&lt;/span&gt;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&lt;h3&gt;休闲零食&lt;/h3&gt;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&lt;a href="product.html" class="more"&gt;更多&amp;gt;&amp;gt;&lt;/a&gt;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&lt;!--商品列表一--&gt;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&lt;div class="shopList comWidth clearfix"&gt;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&lt;div class="leftArea"&gt;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&lt;div class="banner_bar banner_sm"&gt;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&lt;ul class="imgBox"&gt;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href="proIntroduce.html"&gt;&lt;img src="image/banner_sm_01.jpg" alt="banner"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href="proIntroduce.html"&gt;&lt;img src="image/banner_sm_02.jpg" alt="banner"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&lt;/ul&gt;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&lt;div class="rightArea"&gt;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&lt;div class="shopList_top clearfix"&gt;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class="shop_item"&gt;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class="shop_img"&gt;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href="proIntroduce.html"&gt;&lt;img src="image/shopImg.jpg" alt="shop" 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&lt;h3&gt;三只松鼠芒果干&lt;/h3&gt;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&lt;p&gt;9.9元&lt;/p&gt;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class="shop_item"&gt;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class="shop_img"&gt;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href="proIntroduce.html"&gt;&lt;img src="image/shopImg_02.jpg""alt="shop"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&lt;h3&gt;卫龙辣条大礼包&lt;/h3&gt;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&lt;p&gt;29.9元&lt;/p&gt;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class="shop_item"&gt;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class="shop_img"&gt;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href="proIntroduce.html"&gt;&lt;img src="image/shopImg_03.jpg" alt="shop"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&lt;h3&gt;徐福记软糖多口味组合&lt;/h3&gt;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&lt;p&gt;25.50元&lt;/p&gt;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class="shop_item"&gt;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class="shop_img"&gt;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href="proIntroduce.html"&gt;&lt;img src="image/shopImg_04.jpg"alt="shop"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&lt;h3&gt;喜之郎果冻&lt;/h3&gt;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&lt;p&gt;26.80元&lt;/p&gt;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&lt;!--商品右侧底部--&gt;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&lt;div class="shopList_sm"&gt;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class="shopItem_sm"&gt;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class="shopItem_smImg"&gt;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href="proIntroduce.html"&gt;&lt;img src="image/shopItem_smImg_01.jpg"alt=""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class="shopItem_text"&gt;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&lt;p&gt;浓醇黑巧克力三盒装送女友&lt;/p&gt;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&lt;h3&gt;￥126.90&lt;/h3&gt;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class="shopItem_sm"&gt;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class="shopItem_smImg"&gt;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href="proIntroduce.html"&gt;&lt;img src="image/shopItem_smImg_02.jpg" alt=""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class="shopItem_text"&gt;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&lt;p&gt;乐事大波浪薯片&lt;/p&gt;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&lt;h3&gt;￥31.50&lt;/h3&gt;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class="shopItem_sm"&gt;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class="shopItem_smImg"&gt;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href="proIntroduce.html"&gt;&lt;img src="image/shopItem_smImg_03.jpg" alt=""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class="shopItem_text"&gt;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&lt;p&gt;魔法士干脆面&lt;/p&gt;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&lt;h3&gt;￥24.90&lt;/h3&gt;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class="shopItem_sm"&gt;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class="shopItem_smImg"&gt;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href="proIntroduce.html"&gt;&lt;img src="image/shopItem_smImg_04.jpg" alt=""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class="shopItem_text"&gt;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&lt;p&gt;德芙士力架全家桶&lt;/p&gt;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&lt;h3&gt;￥59.80&lt;/h3&gt;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&lt;!--商品标题二--&gt;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&lt;div class="shopTit comWidth"&gt;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&lt;span class="icon"&gt;&lt;/span&gt;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&lt;h3&gt;饼干糖巧&lt;/h3&gt;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&lt;a href="product.html" class="more"&gt;更多&amp;gt;&amp;gt;&lt;/a&gt;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&lt;!--商品列表二--&gt;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&lt;div class="shopList comWidth clearfix"&gt;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&lt;div class="leftArea"&gt;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&lt;div class="banner_bar banner_sm"&gt;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&lt;ul class="imgBox"&gt;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href="proIntroduce.html"&gt;&lt;img src="image/banner_sm_03.jpg" alt="banner"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href="proIntroduce.html"&gt;&lt;img src="image/banner_sm_04.jpg" alt="banner"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&lt;/ul&gt;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&lt;div class="rightArea"&gt;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&lt;div class="shopList_top clearfix"&gt;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class="shop_item"&gt;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class="shop_img"&gt;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href="proIntroduce.html"&gt;&lt;img src="image/shopImg_05.jpg" alt="shop"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&lt;h3&gt;动物形饼干牛奶味&lt;/h3&gt;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&lt;p&gt;11.90元&lt;/p&gt;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class="shop_item"&gt;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class="shop_img"&gt;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href="proIntroduce.html"&gt;&lt;img src="image/shopImg_06.jpg" alt="shop"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&lt;h3&gt;伯力爵白巧克力&lt;/h3&gt;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&lt;p&gt;33.90元&lt;/p&gt;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class="shop_item"&gt;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class="shop_img"&gt;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href="proIntroduce.html"&gt;&lt;img src="image/shopImg_07.jpg" alt="shop"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&lt;h3&gt;AJI惊奇脆片&lt;/h3&gt;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&lt;p&gt;7.90元&lt;/p&gt;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class="shop_item"&gt;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class="shop_img"&gt;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href="proIntroduce.html"&gt;&lt;img src="image/shopImg_08.jpg" alt="shop"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&lt;h3&gt;森永嗨啾好嚼软糖&lt;/h3&gt;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&lt;p&gt;7.90元&lt;/p&gt;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&lt;!--商品右侧底部--&gt;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&lt;div class="shopList_sm"&gt;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class="shopItem_sm"&gt;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class="shopItem_smImg"&gt;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href="proIntroduce.html"&gt;&lt;img src="image/shopItem_smImg_05.jpg" alt=""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class="shopItem_text"&gt;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&lt;p&gt;南国益生菌芒果糕200g&lt;/p&gt;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&lt;h3&gt;￥29.90&lt;/h3&gt;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class="shopItem_sm"&gt;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class="shopItem_smImg"&gt;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href="proIntroduce.html"&gt;&lt;img src="image/shopItem_smImg_06.jpg" alt=""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class="shopItem_text"&gt;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&lt;p&gt;佳宝糖果礼包450g&lt;/p&gt;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&lt;h3&gt;￥38.98&lt;/h3&gt;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class="shopItem_sm"&gt;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class="shopItem_smImg"&gt;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href="proIntroduce.html"&gt;&lt;img src="image/shopItem_smImg_07.jpg" alt=""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class="shopItem_text"&gt;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&lt;p&gt;思朗纤麸无添糖消化饼干花生味1800g&lt;/p&gt;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&lt;h3&gt;￥39.90&lt;/h3&gt;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class="shopItem_sm"&gt;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class="shopItem_smImg"&gt;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href="proIntroduce.html"&gt;&lt;img src="image/shopItem_smImg_08.jpg" alt=""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class="shopItem_text"&gt;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&lt;p&gt;不二家美梅味&lt;/p&gt;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&lt;h3&gt;￥5.50&lt;/h3&gt;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&lt;div class="hr_25"&gt;&lt;/div&gt;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&lt;!--底部版权区--&gt;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&lt;div class="footer"&gt;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&lt;a href="#"&gt;关于咩咩&lt;/a&gt;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&lt;i&gt;|&lt;/i&gt;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&lt;a href="#"&gt;帮助中心&lt;/a&gt;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&lt;i&gt;|&lt;/i&gt;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&lt;a href="#"&gt;开放平台&lt;/a&gt;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&lt;i&gt;|&lt;/i&gt;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&lt;a href="#"&gt;诚聘英才&lt;/a&gt;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&lt;i&gt;|&lt;/i&gt;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&lt;a href="#"&gt;联系我们&lt;/a&gt;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增值电信业务经营许可证： 浙B2-20180708 网络文化经营许可证：浙网文[2018]0250-065号 12138举报 出版物网络交易平台服务经营备案证： 新出发浙备字第007号 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互联网违法和不良信息举报电话：0660-12345678 xjbjaa@miemie-inc.com 互联网药品信息服务资质证书编号：浙-（经营性）-2018-0001   浙公网安备 4401002365478号 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（浙）网械平台备字[2018]第00002号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© 2018-2033 TMALL.COM 版权所有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&lt;p class="web"&gt;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&lt;a href="#"&gt;&lt;img src="image/webLogo_01.png" alt="logo"&gt;&lt;/a&gt;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&lt;a href="#"&gt;&lt;img src="image/webLogo_01.png" alt="logo"&gt;&lt;/a&gt;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&lt;a href="#"&gt;&lt;img src="image/webLogo_01.png" alt="logo"&gt;&lt;/a&gt;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&lt;a href="#"&gt;&lt;img src="image/webLogo_01.png" alt="logo"&gt;&lt;/a&gt;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&lt;a href="#"&gt;&lt;img src="image/webLogo_01.png" alt="logo"&gt;&lt;/a&gt;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&lt;/body&gt;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&lt;/html&gt;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Css代码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@charset "utf-8";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 CSS Document 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/*index首页模块*/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.box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min-width: 1160px;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/*topBar*/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.leftArea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.rightArea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right;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.topBar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#F7F7F7;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.topBar a:hover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red;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.collection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url(../image/collection.png) left center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19px;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font-weight: bold;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/*logoBar*/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.logoBar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85px;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#1D7AD9;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.logo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41px;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padding-top: 13px;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/*search*/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.search_box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430px;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padding-top: 23px;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185px;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.search_text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350px;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0 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.search_btn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70px;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font-family: "微软雅黑";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#FF8C00;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cursor: pointer;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/*顶部右侧购物车*/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.shopCar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145px;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#FF8C00;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margin-top: 23px;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font: 14px/35px "微软雅黑";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margin-right: 59px;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.shopText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100%;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87px;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border-right: #E27A00 solid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url(../image/shaoIcon.png) 10px center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text-indent: 40px;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.shopNum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19px;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border-left: #FF9C01 solid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url(../image/sj.png) 33px center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right;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padding-right: 37px;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/*导航区*/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.navBox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#1369C0;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font-family: "Microsoft YaHei";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.shopClass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190px;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position: relative;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.shopClass h3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.shopClass i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7px;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overflow: hidden;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margin-left: 11px;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url(../image/down.png) left center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.nav, .shopClass h3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font-family: "微软雅黑";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.nav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.nav li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.nav li a:hover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#4593FD;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.nav 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0 35px;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border-right: #ccc solid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.nav .nobor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border-right: none;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.nav .active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#4593FD;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/*商品弹出列表*/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.shopClass_show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#4593FD;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position: absolute;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left: 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top: 35px;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100%;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.shopClass_item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14px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border-bottom: #3487F2 solid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border-top: #5AA1FE solid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.shopClass_item dt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url(../image/show_sj.png)right center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.shopClass_item .b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font: 14px/1 "微软雅黑";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.shopClass_item 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.shopClass_item a:hover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text-decoration: underline;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.shopClass_item .aLink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48px;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url(../image/aLink.png) left center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text-decoration: underline;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/*active状态*/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.shopClass_active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border-left: #4593FD solid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.shopClass_active dt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none;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.shopClass_active 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#000;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.shopClass_active .aLink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text-decoration: none;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/*弹出菜单区*/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.shopClass_list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568px;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#ccc solid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position: absolute;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left: 190px;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top: 35px;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.shopClass_cont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0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.shopList_item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10px 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border-bottom: #ccc solid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.shopList_item dt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#4B87D9;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24px;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font-weight: bold;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.shopList_item dd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68px;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24px;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margin-top: -24px;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.shopList_item dd 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margin-right: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.shopList_links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15px 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.shopList_links 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#2785E6;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26px;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0 14px 0 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margin-right: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.shopList_links span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7px;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url(../img/shop_sj.png) left center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margin-left: 7px;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/*banner部分*/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.banner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margin-bottom: 15px;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.banner_bar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right;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position: relative;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overflow: hidden;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.imgBox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position: absolute;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left: 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top: 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.imgBox li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.imgBox img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.imgNum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position: absolute;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left: 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bottom: 15px;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100%;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.imgNum 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overflow: hidden;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margin: 0 3px;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.imgNum .active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#FF7700;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.banner_big, 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.banner_big img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810px;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326px;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.banner_big .imgBox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1620px;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326px;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.banner_sm, .banner_sm img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190px;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400px;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.banner_sm .imgBox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380px;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400px;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/*商品标题*/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.shopTit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44px;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font-family: "微软雅黑";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margin-bottom: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margin-top: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.shopTit h3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24px;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font-weight: normal;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margin-left: 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.shopTit .icon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44px;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44px;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url(../image/showIcon.png) left top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.shopTit .more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right;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font-family: "宋体";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margin-top: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.shopTit .more:hover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text-decoration: underline;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/*商品列表*/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.shopList .leftArea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190px;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.shopList .rightArea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808px;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#999 solid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border-bottom: #FF7201 solid 3px;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396px;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/*商品列表右侧*/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.shopList_top, .shopList_sm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margin-right: -4px;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.shop_item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202px;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border-right: #999 solid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border-bottom: #999 solid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279px;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font-family: "微软雅黑";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15px;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padding-top: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box-sizing: border-box;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.shop_img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218px;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margin-bottom: 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.shop_img img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90%;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218px;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.shop_item h3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.shop_item p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#FF7300;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21px;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/*商品右侧底部区*/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.shopItem_sm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201px;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border-right: #999 solid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110px;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padding-top: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.shopItem_smImg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95px;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95px;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.shopItem_smImg img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65px;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75px;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margin-right: 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margin-top: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.shopItem_text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padding-top: 28px;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100px;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.shopItem_text p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#FF7300;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.shopItem_text h3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font-family: "微软雅黑";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font-weight: normal;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#181818;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/*底部样式*/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.footer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#D4D4D4;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24px;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50px 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.footer i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font-style: normal;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margin: 0 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.footer 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#000;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.footer a:hover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#F60;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.web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padding-top: 30px;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.web img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margin: 0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.hr_25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/*procuct产品列表模块*/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.hr_7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overflow: hidden;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7px;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.products .leftArea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185px;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.products .rightArea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810px;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.products .banner_bar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none;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/*产品分类导航*/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.leftNav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#F3F3F3;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border-bottom: #D7D7D7 solid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.nav_cont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0 18px 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border-bottom: #D7D7D7 dotted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margin-bottom: -1px;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.nav_cont h3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.navCont_list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25px;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.navCont_list li a:hover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text-decoration: underline;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.navCont_list li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50%;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/*产品标题*/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.products_title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border-bottom: #ccc solid 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.products_title h3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180px;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border-bottom: #096DBA solid 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text-indent: 9px;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/*产品列表*/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.products_list .item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25%;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margin-bottom: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position: relative;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.products_list .item p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15px;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.products_list .img_item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170px;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padding-top: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.products_list .img_item img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160px;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150px;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.products_list .item p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.products_list .item 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#000;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.products_list .item a:hover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text-decoration: underline;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.products_list .money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#D4105A;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font-weight: bold;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padding-top: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.stars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13px;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overflow: hidden;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url(../image/collection.png) left top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margin-right: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/*filter产品筛选*/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.hr_15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15px;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.vertical li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auto;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none;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.vertical .nav_title, .vertical .nav_cont h3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font-family: "微软雅黑";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.screening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border-bottom: #ccc solid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.screening dt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74px;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right;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margin-right: 42px;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font-weight: bold;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.limit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55px;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.screening .active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#1D7AD9;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.screening 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.screening_list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626px;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.screening_list a:hover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text-decoration: underline;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.screening_list li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20%;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.screening_list .screen_more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#ccc solid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23px;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23px;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margin-top: 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padding-right: 3px;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11px;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margin-right: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.screening_list .screen_more 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url(../img/sj_grey.png) 92% center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padding-right: 25px;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.addInfo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#ccc solid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#F5F5F5;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.address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.add_text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padding-right: 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.addInfo .select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margin-top: 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.screen_text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padding-right: 80px;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.check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position: relative;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top: -1px;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.check input, .check label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vertical-align: middle;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.shop_number em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#F00;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font-style: normal;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font-weight: bold;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.screening_list_more .item .addCar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#999 solid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0 6px 0 23px;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url(../img/car.png) 6px center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cornflowerblue;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.screening_list_more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0.5%;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.screening_list_more .item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33.3%;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.screening_list_more .item .psecond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margin-top: 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margin-bottom: 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.psecond .pcomment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cornflowerblue;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margin-left: 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/*page*/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.page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.page 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24px;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#ccc solid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0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margin: 0 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.page a:hover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#181818;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.page .hl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0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margin: 0 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.page .morePage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14px;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24px;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.page input[type="text"]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29px;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0 3px;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#ccc solid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24px;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.page input[type="button"]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44px;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0 3px;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#ccc solid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24px;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cornflowerblue;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font-weight: bold;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cursor: pointer;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.hot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52px;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52px;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url(../img/hot.png) left top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position: absolute;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right: 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top: 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/*下拉框组件*/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.select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#999 solid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22px;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position: relative;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padding-right: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z-index: 4;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.select h3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font-weight: normal;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.select span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position: absolute;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right: 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top: 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100%;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url(../img/sj_blue.png) center center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.show_select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position: absolute;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left: 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top: 22px;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100%;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#999 solid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none;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.show_select li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/*proIntroduce商品介绍*/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.hr-50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50px;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.gray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#f0f0f0;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.userPosition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font-family: Verdana;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margin-top: 25px;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margin-bottom: 15px;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.userPosition em, .userPosition strong, .userPosition a, .userPosition span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#555;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.userPosition em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font-style: normal;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.userPosition a:hover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text-decoration: underline;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/*商品展示*/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.description-info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.description-info .leftArea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309px;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.description-info .rightArea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688px;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border-left: 1px solid #ccc;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.description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#ccc;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.description-imgs .big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340px;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padding-top: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.description-imgs .small li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margin-left: -1px;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.description-imgs .small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265px;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margin: 0 auto;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.description-imgs .small li img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#ccc;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50px;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.description-imgs .small .active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border-color: #317ee7;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position: relative;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.des-content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.des-content h3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font: bold 16px/22px "Microsoft YaHei";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13px 25px;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.des-content .dt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75px;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#666;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text-indent: 17px;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25px;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.des-content .dd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75px;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.des-content .dl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margin-bottom: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.des-money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#d70000;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font-family: Verdana;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.des-money em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font-style: normal;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/*换购*/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.hg-icon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55px;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18px;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url(../img/jpg/hg-icon.jpg) left top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font-style: normal;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text-indent: 16px;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18px;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margin-right: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.hg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padding-top: 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/*送货*/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.des-position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#f2f2f2;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padding-top: 15px;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padding-bottom: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#getwhere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5px 27px 5px 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#ccc;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appearance: none;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-moz-appearance: none;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-webkit-appearance: none;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url(../img/jpg/getwhere.jpg) 92% center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#666;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.theGoods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margin-left: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.des-item .dd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#000;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8px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#ccc;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margin-right: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.des-item div:hover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border-color: #317ee7;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cursor: pointer;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.des-item .dt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.des-item .des-item-active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border-color: #317ee7;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.des-sm .dd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4px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#666;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margin-bottom: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.des-sm .dt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58px;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/*数量*/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.des-content .des-number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#b2b2b2;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82px;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.des-number div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100%;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.reduction, .plus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url(../img/jpg/add.jpg) left top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#333;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cursor: pointer;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.reduction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border-right: 1px solid #b2b2b2;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.plus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border-left: 1px solid #b2b2b2;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.des-input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40px;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url(../img/jpg/inputadd.jpg) left top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cursor: pointer;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.des-input input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100%;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95%;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.xg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#666;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font-weight: bold;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.xg em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#f98700;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font-style: normal;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.des-content .dt-num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/*已选择*/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.des-select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font-weight: bold;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#666;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text-indent: 17px;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60px;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60px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.des-select span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#0479ca;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.shopping-btn, .buy-btn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180px;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48px;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.shopping-btn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url(../img/jpg/shopping-btn.jpg) left top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.buy-btn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url(../img/jpg/buy-btn.jpg) left top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.line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90px;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overflow: hidden;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#ccc;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margin: 0 40px;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.shopping-btn, .buy-btn, .line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vertical-align: middle;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.shop-buy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.notes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#666;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text-indent: 17px;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/*产品介绍*/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.des-info .leftArea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190px;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.des-info .rightArea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790px;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.recommend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#ccc;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.recommend .tit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39px;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border-bottom: 1px solid #ccc;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border-top: 2px solid #1d86cf;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margin-top: -1px;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39px;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text-indent: 15px;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#f3f3f3;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.rec-item .rec-img-item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.rec-img-item img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150px;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.rec-item .money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red;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margin-top: 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.rec-item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/*详细介绍*/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.des-infoContent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#ccc;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.des-tit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39px;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url(../img/jpg/instro.jpg) left top repeat-x;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.des-tit li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50%;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font: 14px/39px SimSun;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margin-left: -1px;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border-left: 1px solid #ccc;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.des-tit .active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#0479ca;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font-weight: bold;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position: relative;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.des-tit .jieshao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url(../img/project.png) left center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32px;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39px;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.des-tit .pingjia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url(../img/tall.png) left center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32px;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39px;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.ad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30px 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.info-tit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border-bottom: 1px solid #ccc;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font-family: "Microsoft YaHei";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margin-bottom: 18px;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.info-tit h3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#2357a5;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border-bottom: 1px solid #2357a5;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padding-right: 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.info-tit h4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26px;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#656565;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.info-text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0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.info-text p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22px;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#656565;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.center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margin: 0 auto;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 商品评价*/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.shopDes-tit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#666;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font-weight: bold;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.score-box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.score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font-family: "Microsoft YaHei";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margin-right: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.score em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#65657d;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font-style: normal;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.score span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50px;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#ff8f00;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.score-speed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450px;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16px;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margin-top: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position: relative;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.score-speed-text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16px;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overflow: hidden;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#bdbdbd;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.score-speed-text li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.score-speed-text .speed-01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114px;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text-indent: 26px;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.score-speed-text .speed-02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82px;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.score-speed-text .speed-03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76px;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.score-speed-text .speed-04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65px;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.score-num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position: absolute;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left: 94%;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top: -21px;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25px;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14px;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14px;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#7f7f7f;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.score-num i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border-width: 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border-style: solid dashed dashed dashed;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border-color: #7f7f7f transparent transparent transparent;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margin-left: 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margin-top: -2px;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.score-speed p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#666;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margin-top: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/*满意度切换*/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.review-tab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#f2f2f2;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.review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100%;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.review li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margin-right: 40px;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.review li 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0 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.review .active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#317de6;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font-weight: bold;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border-bottom: 2px solid #317de6;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margin-bottom: -2px;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position: relative;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.review-sort 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#ccc;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0 20px 0 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url(../img/sort.png) 58px center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.review-sort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padding-right: 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/*用户评价*/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.eva-userhead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150px;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.evaHead img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60px;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60px;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.eva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20px 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position: relative;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.eva p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#666;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.eva-time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#ababab;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position: absolute;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right: 25px;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top: 25px;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.eva-count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font-weight: bold;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margin-left: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.starsBox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.eva-cont p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.eva-cont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padding-right: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75%;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.ding, .cai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#085c9b;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.pages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right;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padding-right: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margin: 20px 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/*shopCart购物车*/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.hr-25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.stepBox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396px;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padding-top: 26px;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.step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396px;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url(../img/jpg/carsum.jpg) left top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.step-text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.step-text li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.s01, .s03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30%;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.s02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40%;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.s03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right;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.step-text .active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#f3e402;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font-weight: bold;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.shoppingCart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padding-top: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.shopping-item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#ccc;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.shopping-tit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url(../img/jpg/grey.jpg) left top repeat-x;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#444;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font: 16px/31px "Microsoft YaHei";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text-indent: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#ccc;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margin-bottom: -1px;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.padding-shop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25px 30px;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#info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#444;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#info input, #info select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#ccc;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text-indent: 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#888;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#info .col444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#444;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#info select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170px;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#444;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#info&gt;div p:nth-of-type(1)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70px;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#info em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#ff0000;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font-style: normal;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#info&gt;div p:nth-of-type(2)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margin-left: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.personInfo input, .telInfo input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.addInfoo input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392px;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.comfirm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padding-top: 25px;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.comfirmBtn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10px 22px;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#4493fc;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#3784ed;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.givemoney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40px;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#ccc;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10px 25px;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#444;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.givemoney-1 input, .givemoney-2 input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vertical-align: middle;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margin-right: 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.payWei-2, .payCash-2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.weixin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30px;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vertical-align: middle;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url(../img/jpg/chart.jpg) left top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/*发票信息*/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.padding25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0px 25px;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#ccc;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.fapiao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40px;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40px;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#444;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.fapiao input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vertical-align: middle;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.bill, .bill select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#444;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.bill select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padding-right: 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margin-left: 22px;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.bill select, .bill input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#abadb3;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.bill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40px;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padding-top: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.bill b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#ff0000;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.bill-head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140px;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24px;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margin-left: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text-indent: 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.saveAndNo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margin-top: 15px;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margin-bottom: 25px;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.saveAndNo input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66px;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26px;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margin-left: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#666;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#ccc;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.saveAndNo .active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#4391fc;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border-color: #3784ed;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/*送货清单*/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.backCar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right;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font-family: "SimSun";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margin-right: 33px;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#3377ff;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.backCar:hover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text-decoration: underline;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/*送货清单*/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.songhuo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#ccc;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.table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#666;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100%;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border-bottom: 1px solid #ccc;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.table th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12.5%;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border-bottom: 1px solid #ccc;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.table .th-left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50%;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text-indent: 25px;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.shopBuy-list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25px;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.shopBuy-img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20%;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overflow: hidden;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10px 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.shopBuy-img img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auto;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.shopBuy-info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80%;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.shopBuy-info p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50px;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50px;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.tabtop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vertical-align: top;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padding-top: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.shopBuyName-add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#333;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.redmoney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#d70000;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font-weight: bold;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.morerequest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45px;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45px;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25px;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.morerequest 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#37f;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.morerequest a:hover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text-decoration: underline;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.sorry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#e00;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25px;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50px;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50px;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.warn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url(../img/jpg/warn.jpg) left top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padding-right: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.cantBuy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10px 25px;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.cantBuy-img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80px;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80px;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center;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.cantBuy-info p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200px;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#666;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.finalBox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padding-top: 38px;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padding-bottom: 18px;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#ccc;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.final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right;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margin-right: 25px;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.all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#929292;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.all span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24px;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#f00000;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40px;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font-weight: bold;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.allcom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right;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.allcom input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8px 35px;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#e50007;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/*login登录页*/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.login-logo .comWidth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460px;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.login-logo .logo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margin-left: 60px;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.welcome-title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font: 22px/85px "Microsoft Yahei";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left;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24px;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.loginBox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306px;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#e1e1e1;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margin: 10px auto 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padding: 36px 66px 10px 86px;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#999;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.login-list input[type="text"]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#e1e1e1;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261px;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padding-right: 40px;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.login-method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url(../img/jpg/user.jpg) 95% center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.password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url(../img/jpg/psw.jpg) 95% center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.space15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15px;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.checklogin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70px;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70px;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#333333;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.checklogin input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vertical-align: middle;  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.checklogin label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margin-right: 8px;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.checklogin a:hover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text-decoration: underline;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color: red;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.login-btn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306px;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#bbcfe5;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url(../img/jpg/button.jpg) left center repeat-x;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border-radius: 3px;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#085C9B;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.login-btn:hover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font-weight: bold;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.space30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.logina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#666;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.logina a:hover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text-decoration: underline;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.login-more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#666;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appearance: none;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-moz-appearance: none;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-webkit-appearance: none;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padding-right: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url(../img/jpg/down.jpg) right center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.logina span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margin-left: 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margin-right: 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.free-reg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460px;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margin: 0 auto;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.reg-btn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115px;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float: right;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margin-right: 40px;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background-color: #7cbe56;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#7cbe56;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border-bottom-left-radius: 3px;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border-bottom-right-radius: 3px;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.reg-btn 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color: #fff;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.reg-btn a:hover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text-decoration: underline;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/*reginster注册页*/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.logonBox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630px;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margin: 0 auto;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#999;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font: 14px/36px NSimSun;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#999;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padding-top: 70px;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.logon-list input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solid#999;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230px;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text-indent: 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padding-right: 40px;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.logonBox ::-webkit-input-placeholder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#999;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font: 14px/36px NSimSun;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.logon-list li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margin-bottom: 33px;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.logon-list li span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200px;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text-align: right;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margin-right: 15px;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.redtip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line-height: 36px;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red;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padding-right: 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.personN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url(../img/jpg/user.jpg) 96% center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.personI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url(../img/jpg/psw.jpg) 96% center no-repeat;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.readyAgree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padding-left: 210px;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font-size: 12px;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#333;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.readyAgree .agreeA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vertical-align: middle;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14px;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14px;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inline-block;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.readyAgree .agreeC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display: block;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width: 270px;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height: 36px;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background: url(../img/jpg/button.jpg) left center repeat-x;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#606060;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margin-top: 20px;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margin-bottom: 50px;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border-radius: 5px;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border: 1px solid #dddddd;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cursor: pointer;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.userAgreement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color: #005aa0;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.userAgreement:hover {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text-decoration: underline;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}</w:t>
      </w:r>
    </w:p>
    <w:p>
      <w:pPr>
        <w:tabs>
          <w:tab w:val="left" w:pos="2853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2.商品介绍页代码</w:t>
      </w:r>
    </w:p>
    <w:p>
      <w:pPr>
        <w:tabs>
          <w:tab w:val="left" w:pos="2853"/>
        </w:tabs>
        <w:jc w:val="left"/>
      </w:pPr>
      <w:r>
        <w:drawing>
          <wp:inline distT="0" distB="0" distL="114300" distR="114300">
            <wp:extent cx="3490595" cy="2353945"/>
            <wp:effectExtent l="0" t="0" r="1905" b="825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76980" cy="2221230"/>
            <wp:effectExtent l="0" t="0" r="7620" b="1270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222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853"/>
        </w:tabs>
        <w:jc w:val="left"/>
      </w:pPr>
      <w:r>
        <w:drawing>
          <wp:inline distT="0" distB="0" distL="114300" distR="114300">
            <wp:extent cx="3667125" cy="2178685"/>
            <wp:effectExtent l="0" t="0" r="3175" b="571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853"/>
        </w:tabs>
        <w:jc w:val="left"/>
      </w:pPr>
      <w:r>
        <w:drawing>
          <wp:inline distT="0" distB="0" distL="114300" distR="114300">
            <wp:extent cx="4421505" cy="2783205"/>
            <wp:effectExtent l="0" t="0" r="10795" b="10795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853"/>
        </w:tabs>
        <w:jc w:val="left"/>
      </w:pPr>
      <w:r>
        <w:drawing>
          <wp:inline distT="0" distB="0" distL="114300" distR="114300">
            <wp:extent cx="3654425" cy="2446655"/>
            <wp:effectExtent l="0" t="0" r="3175" b="4445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16630" cy="2418080"/>
            <wp:effectExtent l="0" t="0" r="1270" b="762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241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59835" cy="2752725"/>
            <wp:effectExtent l="0" t="0" r="12065" b="317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983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59100" cy="2480310"/>
            <wp:effectExtent l="0" t="0" r="0" b="889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35680" cy="2513965"/>
            <wp:effectExtent l="0" t="0" r="7620" b="635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51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88155" cy="2935605"/>
            <wp:effectExtent l="0" t="0" r="4445" b="10795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78195" cy="1470025"/>
            <wp:effectExtent l="0" t="0" r="1905" b="3175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147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853"/>
        </w:tabs>
        <w:jc w:val="left"/>
      </w:pPr>
    </w:p>
    <w:p>
      <w:pPr>
        <w:tabs>
          <w:tab w:val="left" w:pos="2853"/>
        </w:tabs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产品筛选页代码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>&lt;!--Banner部分--&gt;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&lt;div class="comWidth clearfix products"&gt;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&lt;div class="leftArea"&gt;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&lt;div class="leftNav vertical"&gt;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&lt;h3 class="nav-title"&gt;商品分类&lt;/h3&gt;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class="nav-cont"&gt;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&lt;h3&gt;女装&lt;/h3&gt;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&lt;ul class="navCont-list clearfix"&gt;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href="#"&gt;女士夏装&lt;/a&gt;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href="#"&gt;特色女装&lt;/a&gt;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&lt;/ul&gt;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class="nav-cont"&gt;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&lt;h3&gt;男装&lt;/h3&gt;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&lt;ul class="navCont-list clearfix"&gt;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href="#"&gt;运动户外&lt;/a&gt;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href="#"&gt;当季流行&lt;/a&gt;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href="#"&gt;男士外套&lt;/a&gt;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&lt;/ul&gt;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class="nav-cont"&gt;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&lt;h3&gt;潮流&lt;/h3&gt;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&lt;ul class="navCont-list clearfix"&gt;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href="#"&gt;运动休闲&lt;/a&gt;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href="#"&gt;高跟鞋&lt;/a&gt;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href="#"&gt;皮鞋&lt;/a&gt;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href="#"&gt;帆布鞋&lt;/a&gt;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href="#"&gt;豆豆鞋&lt;/a&gt;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href="#"&gt;收纳包&lt;/a&gt;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href="#"&gt;单肩包&lt;/a&gt;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href="#"&gt;手腰包&lt;/a&gt;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href="#"&gt;双肩包&lt;/a&gt;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&lt;/ul&gt;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&lt;!--右边商品--&gt;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&lt;div class="rightArea"&gt;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&lt;div class="screening_box"&gt;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&lt;dl class="screening clearfix"&gt;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&lt;dt&gt;珠宝饰品&lt;/dt&gt;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&lt;dd class="limit"&gt;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href="#" class="active"&gt;不限&lt;/a&gt;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&lt;dd class="screening_list"&gt;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&lt;ul class="clearfix"&gt;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href="#"&gt;手链&lt;/a&gt;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href="#"&gt;黄金首饰&lt;/a&gt;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href="#"&gt;珍珠玉翠&lt;/a&gt;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href="#"&gt;眼镜&lt;/a&gt;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href="#"&gt;项链&lt;/a&gt;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href="#"&gt;手镯&lt;/a&gt;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&lt;/ul&gt;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&lt;dl class="screening clearfix"&gt;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&lt;dt&gt;特色女装&lt;/dt&gt;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&lt;dd class="limit"&gt;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href="#"&gt;不限&lt;/a&gt;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&lt;dd class="screening_list"&gt;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&lt;ul class="clearfix"&gt;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href="#"&gt;连衣裙&lt;/a&gt;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href="#"&gt;牛仔裤&lt;/a&gt;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href="#"&gt;羽绒服&lt;/a&gt;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 class="active"&gt;运动裤&lt;/a&gt;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href="#"&gt;休闲裤&lt;/a&gt;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href="#"&gt;连衣裙&lt;/a&gt;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href="#"&gt;牛仔裤&lt;/a&gt;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href="#"&gt;羽绒服&lt;/a&gt;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 class="active"&gt;运动裤&lt;/a&gt;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href="#"&gt;休闲裤&lt;/a&gt;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&lt;/ul&gt;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&lt;dl class="screening clearfix"&gt;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&lt;dt&gt;黄金首饰&lt;/dt&gt;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&lt;dd class="limit"&gt;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&lt;a href="#" class="active"&gt;不限&lt;/a&gt;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&lt;dd class="screening_list"&gt;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&lt;ul class="clearfix"&gt;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href="#"&gt;手链&lt;/a&gt;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href="#"&gt;黄金首饰&lt;/a&gt;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href="#"&gt;珍珠玉翠&lt;/a&gt;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href="#"&gt;眼镜&lt;/a&gt;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href="#"&gt;项链&lt;/a&gt;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  &lt;a href="#"&gt;手镯&lt;/a&gt;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&lt;/ul&gt;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&lt;dl class="screening clearfix"&gt;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&lt;dt&gt;更多选项&lt;/dt&gt;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&lt;dd class="screening_list"&gt;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&lt;div class="screen_more"&gt;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href="#"&gt;男装&lt;/a&gt;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&lt;div class="screen_more"&gt;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href="#"&gt;男鞋&lt;/a&gt;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&lt;/dd&gt;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&lt;div class="hr_15"&gt;&lt;/div&gt;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&lt;div class="addInfo clearfix"&gt;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class="address"&gt;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&lt;span class="add_text"&gt;送至：&lt;/span&gt;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class="select"&gt;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&lt;h3&gt;佛山市&lt;/h3&gt;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&lt;span&gt;&lt;/span&gt;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&lt;ul class="show_select"&gt;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&lt;li&gt;禅城区&lt;/li&gt;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&lt;li&gt;南海区&lt;/li&gt;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&lt;li&gt;顺德区&lt;/li&gt;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&lt;/ul&gt;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class="fr screen_text"&gt;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&lt;span class="check"&gt;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 xml:space="preserve">        </w:t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&lt;input type="checkbox" id="check" /&gt;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 xml:space="preserve">        </w:t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&lt;label for="check"&gt;仅显示有货&lt;/label&gt;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 xml:space="preserve">        </w:t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&lt;span class="shop_number"&gt;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 xml:space="preserve">        </w:t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共&lt;em&gt;2018&lt;/em&gt;件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 xml:space="preserve">        </w:t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&lt;div class="products_list screening_list_more clearfix"&gt;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class="item_cont"&gt;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&lt;div class="img_item"&gt;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href="#"&gt;&lt;img src="image/shopImg.jpg" alt=""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href="#"&gt;三只松鼠芒果干&lt;/a&gt;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 class="psecond"&gt;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&lt;span class="money"&gt;￥9.90&lt;/span&gt;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&lt;span class="pcomment"&gt;886&lt;/span&gt;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href="#"&gt;评论&lt;/a&gt;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 class="addCar"&gt;加入购物车&lt;/a&gt;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class="item_cont"&gt;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&lt;div class="img_item"&gt;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href="#"&gt;&lt;img src="image/shopImg.jpg" alt=""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href="#"&gt;三只松鼠芒果干&lt;/a&gt;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 class="psecond"&gt;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&lt;span class="money"&gt;￥9.90&lt;/span&gt;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&lt;span class="pcomment"&gt;886&lt;/span&gt;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href="#"&gt;评论&lt;/a&gt;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 class="addCar"&gt;加入购物车&lt;/a&gt;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class="item_cont"&gt;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&lt;div class="img_item"&gt;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href="#"&gt;&lt;img src="image/shopImg.jpg" alt=""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href="#"&gt;三只松鼠芒果干&lt;/a&gt;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 class="psecond"&gt;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&lt;span class="money"&gt;￥9.90&lt;/span&gt;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&lt;span class="pcomment"&gt;886&lt;/span&gt;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href="#"&gt;评论&lt;/a&gt;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 class="addCar"&gt;加入购物车&lt;/a&gt;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class="item_cont"&gt;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&lt;div class="img_item"&gt;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href="#"&gt;&lt;img src="image/shopImg.jpg" alt=""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href="#"&gt;三只松鼠芒果干&lt;/a&gt;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 class="psecond"&gt;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&lt;span class="money"&gt;￥9.90&lt;/span&gt;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&lt;span class="pcomment"&gt;886&lt;/span&gt;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href="#"&gt;评论&lt;/a&gt;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 class="addCar"&gt;加入购物车&lt;/a&gt;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class="item_cont"&gt;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&lt;div class="img_item"&gt;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href="#"&gt;&lt;img src="image/shopImg.jpg" alt=""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href="#"&gt;三只松鼠芒果干&lt;/a&gt;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 class="psecond"&gt;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&lt;span class="money"&gt;￥9.90&lt;/span&gt;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&lt;span class="pcomment"&gt;886&lt;/span&gt;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href="#"&gt;评论&lt;/a&gt;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 class="addCar"&gt;加入购物车&lt;/a&gt;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class="item_cont"&gt;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&lt;div class="img_item"&gt;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href="#"&gt;&lt;img src="image/shopImg.jpg" alt=""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href="#"&gt;三只松鼠芒果干&lt;/a&gt;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 class="psecond"&gt;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&lt;span class="money"&gt;￥9.90&lt;/span&gt;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&lt;span class="pcomment"&gt;886&lt;/span&gt;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href="#"&gt;评论&lt;/a&gt;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 class="addCar"&gt;加入购物车&lt;/a&gt;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class="item_cont"&gt;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&lt;div class="img_item"&gt;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href="#"&gt;&lt;img src="image/shopImg.jpg" alt=""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href="#"&gt;三只松鼠芒果干&lt;/a&gt;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 class="psecond"&gt;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&lt;span class="money"&gt;￥9.90&lt;/span&gt;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&lt;span class="pcomment"&gt;886&lt;/span&gt;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href="#"&gt;评论&lt;/a&gt;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 class="addCar"&gt;加入购物车&lt;/a&gt;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class="hot"&gt;&lt;/div&gt;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class="item_cont"&gt;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&lt;div class="img_item"&gt;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href="#"&gt;&lt;img src="image/shopImg.jpg" alt=""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href="#"&gt;三只松鼠芒果干&lt;/a&gt;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 class="psecond"&gt;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&lt;span class="money"&gt;￥9.90&lt;/span&gt;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&lt;span class="pcomment"&gt;886&lt;/span&gt;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href="#"&gt;评论&lt;/a&gt;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 class="addCar"&gt;加入购物车&lt;/a&gt;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&lt;div class="item"&gt;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&lt;div class="item_cont"&gt;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&lt;div class="img_item"&gt;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href="#"&gt;&lt;img src="image/shopImg.jpg" alt="" /&gt;&lt;/a&gt;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href="#"&gt;三只松鼠芒果干&lt;/a&gt;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 class="psecond"&gt;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&lt;span class="money"&gt;￥9.90&lt;/span&gt;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&lt;span class="pcomment"&gt;886&lt;/span&gt;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href="#"&gt;评论&lt;/a&gt;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  &lt;a href="#" class="addCar"&gt;加入购物车&lt;/a&gt;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&lt;div class="hr_25"&gt;&lt;/div&gt;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&lt;div class="page"&gt;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&lt;a href="#"&gt;上一页&lt;/a&gt;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&lt;a href="#"&gt;1&lt;/a&gt;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&lt;a href="#"&gt;2&lt;/a&gt;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&lt;a href="#"&gt;3&lt;/a&gt;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&lt;a href="#"&gt;4&lt;/a&gt;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&lt;a href="#"&gt;5&lt;/a&gt;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&lt;a href="#"&gt;6&lt;/a&gt;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&lt;span class="hl"&gt;...&lt;/span&gt;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&lt;a href="#"&gt;200&lt;/a&gt;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&lt;a href="#"&gt;下一页&lt;/a&gt;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&lt;span class="morePage"&gt;共200页，到第&amp;nbsp;&lt;/span&gt;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&lt;input type="text" /&gt;&amp;nbsp;页&amp;nbsp;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  &lt;input type="button" value="确定" /&gt;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  &lt;/div&gt;</w:t>
      </w:r>
    </w:p>
    <w:p>
      <w:pPr>
        <w:tabs>
          <w:tab w:val="left" w:pos="2853"/>
        </w:tabs>
        <w:jc w:val="left"/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      &lt;/div&gt;</w:t>
      </w:r>
    </w:p>
    <w:p>
      <w:pPr>
        <w:tabs>
          <w:tab w:val="left" w:pos="2853"/>
        </w:tabs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3.购物车页代码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>&lt;div class="stepBox fr"&gt;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&lt;div class="step"&gt;&lt;/div&gt;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&lt;ul class="step-text"&gt;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&lt;li class="s01 active"&gt;我的购物车&lt;/li&gt;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&lt;li class="s02 active"&gt;填写核定订单&lt;/li&gt;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&lt;li class="s03"&gt;订单提交成功&lt;/li&gt;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&lt;/ul&gt;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&lt;div class="navBox"&gt;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&lt;div class="comWidth"&gt;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&lt;div class="shopClass fl"&gt;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&lt;h3&gt;商品分类&lt;i&gt;&lt;/i&gt;&lt;/h3&gt;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&lt;ul class="nav fl"&gt;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&lt;a href="#" class="active"&gt;电器城&lt;/a&gt;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&lt;a href="#"&gt;咩鲜生&lt;/a&gt;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&lt;a href="#"&gt;魅力惠&lt;/a&gt;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&lt;a href="#"&gt;旅行&lt;/a&gt;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&lt;a href="#"&gt;营业厅&lt;/a&gt;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&lt;a href="#" class="nobor"&gt;咩咩会员&lt;/a&gt;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&lt;/ul&gt;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&lt;div class="shoppingCart comWidth"&gt;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&lt;h3 class="shopping-tit"&gt;收货信息&lt;/h3&gt;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&lt;div class="shopping-item"&gt;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&lt;div class="shopping-cont padding-shop"&gt;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&lt;form action="" id="info"&gt;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&lt;div class="areaInfo clearfix"&gt;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&lt;p&gt;&lt;em&gt;*&lt;/em&gt; 选择地区:&lt;/p&gt;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&lt;p&gt;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  &lt;select name="" id="" class="col444"&gt;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    &lt;option value=""&gt;深圳市 龙岗区 五环内&lt;/option&gt;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    &lt;option value=""&gt;佛山市 禅城区 三环内&lt;/option&gt;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    &lt;option value=""&gt;广州市 天河区 四环内&lt;/option&gt;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  &lt;/select&gt;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&lt;div class="addInfoo clearfix"&gt;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&lt;p&gt;&lt;em&gt;*&lt;/em&gt; 详细地址:&lt;/p&gt;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&lt;p&gt;&lt;input type="text" placeholder="最多输入26个汉字"&gt;&lt;/p&gt;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&lt;div class="personInfo clearfix"&gt;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&lt;p&gt;&lt;em&gt;*&lt;/em&gt; 收&amp;nbsp;货&amp;nbsp;人:&lt;/p&gt;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&lt;p&gt;&lt;input type="text" placeholder="最多10个汉字"&gt;&lt;/p&gt;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&lt;div class="telInfo clearfix"&gt;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&lt;p&gt;&lt;em&gt;*&lt;/em&gt; 手&amp;nbsp;&amp;nbsp;&amp;nbsp;&amp;nbsp;&amp;nbsp;&amp;nbsp;机:&lt;/p&gt;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&lt;p&gt;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  &lt;input type="text" placeholder="如13250360925"&gt;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  &lt;span&gt;&amp;nbsp;&amp;nbsp;或固定电话：&lt;/span&gt;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  &lt;input type="text" placeholder="区号" class="col444"&gt; -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  &lt;input type="text" placeholder="电话号码" class="col444"&gt; -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  &lt;input type="text" placeholder="分机号（可选）" class="col444"&gt;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&lt;/p&gt;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&lt;/form&gt;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&lt;div class="comfirm"&gt;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&lt;input type="button" value="确认收货地址" class="comfirmBtn"&gt;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&lt;div class="shoppingCart comWidth"&gt;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&lt;h3 class="shopping-tit"&gt;支付方式&lt;/h3&gt;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&lt;div class="givemoney"&gt;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&lt;div class="givemoney-1 clearfix"&gt;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&lt;div class="payWei-1 fl"&gt;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&lt;input type="radio" name="pay" id="pay1"&gt;&lt;label for="pay1"&gt;微信支付&lt;/label&gt;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&lt;div class="payWei-2 fl"&gt;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&lt;span class="weixin"&gt;&lt;/span&gt;用微信扫一扫就能支付！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&lt;div class="givemoney-2 clearfix"&gt;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&lt;div class="payCash-1 fl"&gt;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&lt;input type="radio" name="pay" id="pay2"&gt;&lt;label for="pay2"&gt;货到付款&lt;/label&gt;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&lt;div class="payCash-2 fl"&gt;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&lt;span&gt;送货上门后再付款，使用现金或刷银行卡。&lt;/span&gt;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&lt;div class="shoppingCart comWidth"&gt;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&lt;h3 class="shopping-tit"&gt;发票信息&lt;/h3&gt;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&lt;div class="padding25"&gt;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&lt;div class="fapiao"&gt;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&lt;input type="checkbox" name="fapiao" id="fapiao" checked&gt;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&lt;label for="fapiao"&gt;需要发票&lt;/label&gt;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&lt;div class="bill"&gt;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&lt;b&gt;*&lt;/b&gt;发票类型：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&lt;select name="" id=""&gt;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&lt;option value=""&gt;商业零售发票&lt;/option&gt;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&lt;/select&gt;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&lt;b&gt;*&lt;/b&gt;发票抬头：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&lt;select name="" id=""&gt;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&lt;option value=""&gt;个人&lt;/option&gt;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&lt;/select&gt;&lt;input type="text" placeholder="阿斯顿" class="bill-head"&gt;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&lt;div class="saveAndNo"&gt;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&lt;input type="button" value="保存" class="active"&gt;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&lt;input type="button" value="取消"&gt;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&lt;div class="shoppingCart comWidth"&gt;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&lt;h3 class="shopping-tit"&gt;送货清单&lt;a href="#" class="backCar"&gt;返回购物车修改&lt;/a&gt;&lt;/h3&gt;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&lt;div class="songhuo"&gt;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&lt;table class="table"&gt;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&lt;tr&gt;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&lt;th class="th-left"&gt;商品名称&lt;/th&gt;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&lt;th&gt;单价&lt;/th&gt;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&lt;th&gt;返现&lt;/th&gt;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&lt;th&gt;数量&lt;/th&gt;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&lt;th&gt;小计&lt;/th&gt;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&lt;/tr&gt;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&lt;tr&gt;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&lt;td&gt;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&lt;div class="shopBuy-list clearfix"&gt;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  &lt;div class="shopBuy-img fl"&gt;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    &lt;img src="image/shopImg_002.png" alt=""&gt;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  &lt;div class="shopBuy-info fr"&gt;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    &lt;p class="shopBuyName"&gt;三只松鼠芒果干&lt;/p&gt;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    &lt;p class="shopBuyName-add"&gt;现在买一送一&lt;/p&gt;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&lt;/td&gt;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&lt;td class="tabtop"&gt;￥ 9.90&lt;/td&gt;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&lt;td class="tabtop"&gt;￥ 0.00&lt;/td&gt;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&lt;td class="tabtop"&gt;1&lt;/td&gt;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&lt;td class="tabtop"&gt;&lt;span class="redmoney"&gt;￥9.90&lt;/span&gt;&lt;/td&gt;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&lt;/tr&gt;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&lt;/table&gt;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&lt;div class="morerequest"&gt;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&lt;a href="#"&gt;若您对包裹有特殊要求，情在此留言&lt;/a&gt;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&lt;div class="sorry"&gt;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&lt;span class="warn"&gt;&lt;/span&gt;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&lt;span&gt;抱歉，以下商品暂时不能购买，已帮您自动在本次结算中剔除并扣减对应金额，您可以先购买其他商品：）&lt;/span&gt;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&lt;div class="cantBuy clearfix"&gt;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&lt;div class="cantBuy-img fl"&gt;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&lt;img src="image/shopItem_smImg_04_2.png" alt=""&gt;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&lt;div class="cantBuy-info fl"&gt;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&lt;p class="pinfo"&gt;士力架全家桶&lt;/p&gt;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&lt;p&gt;数量：1件&lt;/p&gt;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&lt;p&gt;￥59.80&lt;span class="nobuy-col"&gt;（无货）&lt;/span&gt;&lt;/4&gt;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&lt;/p&gt;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&lt;div class="shoppingCart comWidth clearfix"&gt;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&lt;h3 class="shopping-tit"&gt;订单结算&lt;/h3&gt;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&lt;div class="finalBox clearfix"&gt;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&lt;div class="final"&gt;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&lt;p class="all"&gt;总计 &lt;span&gt;￥9.90&lt;/span&gt;&lt;/p&gt;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&lt;p class="allcom"&gt;&lt;input type="button" value="提交订单"&gt;&lt;/p&gt;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&lt;div class="hr-25"&gt;&lt;/div&gt;</w:t>
      </w:r>
    </w:p>
    <w:p>
      <w:pPr>
        <w:tabs>
          <w:tab w:val="left" w:pos="2853"/>
        </w:tabs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4.注册页代码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>&lt;!DOCTYPE html&gt;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>&lt;html&gt;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&lt;head&gt;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&lt;meta charset="UTF-8"&gt;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&lt;title&gt;注册&lt;/title&gt;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&lt;link rel="stylesheet" href="css/reset.css"&gt;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&lt;link rel="stylesheet" href="css/common.css"&gt;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&lt;link rel="stylesheet" href="css/main.css"&gt;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&lt;/head&gt;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&lt;body&gt;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&lt;div class="box"&gt;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&lt;div class="headerBar"&gt;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&lt;div class="logoBar login-logo"&gt;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&lt;div class="comWidth"&gt;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&lt;div class="logo fl"&gt;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&lt;a href="index.html"&gt;&lt;img src="image/logo.png" alt="咩咩网"&gt;&lt;/a&gt;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&lt;h3 class="welcome-title"&gt;Miemie.com&lt;/h3&gt;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&lt;div class="hr-15"&gt;&lt;/div&gt;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&lt;div class="logonBox"&gt;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&lt;ul class="logon-list"&gt;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&lt;span&gt;&lt;b class="redtip"&gt;*&lt;/b&gt;账户名：&lt;/span&gt;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&lt;input type="text" placeholder="邮箱/用户名/手机号" class="personN"&gt;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</w:t>
      </w:r>
      <w:r>
        <w:rPr>
          <w:rFonts w:hint="eastAsia"/>
          <w:sz w:val="10"/>
          <w:szCs w:val="10"/>
          <w:lang w:val="en-US" w:eastAsia="zh-CN"/>
        </w:rPr>
        <w:tab/>
      </w:r>
      <w:r>
        <w:rPr>
          <w:rFonts w:hint="eastAsia"/>
          <w:sz w:val="10"/>
          <w:szCs w:val="10"/>
          <w:lang w:val="en-US" w:eastAsia="zh-CN"/>
        </w:rPr>
        <w:t>&lt;span&gt;&lt;b class="redtip"&gt;*&lt;/b&gt;请设置密码：&lt;/span&gt;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</w:t>
      </w:r>
      <w:r>
        <w:rPr>
          <w:rFonts w:hint="eastAsia"/>
          <w:sz w:val="10"/>
          <w:szCs w:val="10"/>
          <w:lang w:val="en-US" w:eastAsia="zh-CN"/>
        </w:rPr>
        <w:tab/>
      </w:r>
      <w:r>
        <w:rPr>
          <w:rFonts w:hint="eastAsia"/>
          <w:sz w:val="10"/>
          <w:szCs w:val="10"/>
          <w:lang w:val="en-US" w:eastAsia="zh-CN"/>
        </w:rPr>
        <w:t>&lt;input type="text" class="personI"&gt;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</w:t>
      </w:r>
      <w:r>
        <w:rPr>
          <w:rFonts w:hint="eastAsia"/>
          <w:sz w:val="10"/>
          <w:szCs w:val="10"/>
          <w:lang w:val="en-US" w:eastAsia="zh-CN"/>
        </w:rPr>
        <w:tab/>
      </w:r>
      <w:r>
        <w:rPr>
          <w:rFonts w:hint="eastAsia"/>
          <w:sz w:val="10"/>
          <w:szCs w:val="10"/>
          <w:lang w:val="en-US" w:eastAsia="zh-CN"/>
        </w:rPr>
        <w:t>&lt;span&gt;&lt;b class="redtip"&gt;*&lt;/b&gt;请确认密码：&lt;/span&gt;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</w:t>
      </w:r>
      <w:r>
        <w:rPr>
          <w:rFonts w:hint="eastAsia"/>
          <w:sz w:val="10"/>
          <w:szCs w:val="10"/>
          <w:lang w:val="en-US" w:eastAsia="zh-CN"/>
        </w:rPr>
        <w:tab/>
      </w:r>
      <w:r>
        <w:rPr>
          <w:rFonts w:hint="eastAsia"/>
          <w:sz w:val="10"/>
          <w:szCs w:val="10"/>
          <w:lang w:val="en-US" w:eastAsia="zh-CN"/>
        </w:rPr>
        <w:t>&lt;input type="text" class="personI"&gt;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</w:t>
      </w:r>
      <w:r>
        <w:rPr>
          <w:rFonts w:hint="eastAsia"/>
          <w:sz w:val="10"/>
          <w:szCs w:val="10"/>
          <w:lang w:val="en-US" w:eastAsia="zh-CN"/>
        </w:rPr>
        <w:tab/>
      </w:r>
      <w:r>
        <w:rPr>
          <w:rFonts w:hint="eastAsia"/>
          <w:sz w:val="10"/>
          <w:szCs w:val="10"/>
          <w:lang w:val="en-US" w:eastAsia="zh-CN"/>
        </w:rPr>
        <w:t>&lt;span&gt;&lt;b class="redtip"&gt;*&lt;/b&gt;邮箱：&lt;/span&gt;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</w:t>
      </w:r>
      <w:r>
        <w:rPr>
          <w:rFonts w:hint="eastAsia"/>
          <w:sz w:val="10"/>
          <w:szCs w:val="10"/>
          <w:lang w:val="en-US" w:eastAsia="zh-CN"/>
        </w:rPr>
        <w:tab/>
      </w:r>
      <w:r>
        <w:rPr>
          <w:rFonts w:hint="eastAsia"/>
          <w:sz w:val="10"/>
          <w:szCs w:val="10"/>
          <w:lang w:val="en-US" w:eastAsia="zh-CN"/>
        </w:rPr>
        <w:t>&lt;input type="text" class="personI"&gt;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</w:t>
      </w:r>
      <w:r>
        <w:rPr>
          <w:rFonts w:hint="eastAsia"/>
          <w:sz w:val="10"/>
          <w:szCs w:val="10"/>
          <w:lang w:val="en-US" w:eastAsia="zh-CN"/>
        </w:rPr>
        <w:tab/>
      </w:r>
      <w:r>
        <w:rPr>
          <w:rFonts w:hint="eastAsia"/>
          <w:sz w:val="10"/>
          <w:szCs w:val="10"/>
          <w:lang w:val="en-US" w:eastAsia="zh-CN"/>
        </w:rPr>
        <w:t>&lt;span&gt;&lt;b class="redtip"&gt;*&lt;/b&gt;地址：&lt;/span&gt;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</w:t>
      </w:r>
      <w:r>
        <w:rPr>
          <w:rFonts w:hint="eastAsia"/>
          <w:sz w:val="10"/>
          <w:szCs w:val="10"/>
          <w:lang w:val="en-US" w:eastAsia="zh-CN"/>
        </w:rPr>
        <w:tab/>
      </w:r>
      <w:r>
        <w:rPr>
          <w:rFonts w:hint="eastAsia"/>
          <w:sz w:val="10"/>
          <w:szCs w:val="10"/>
          <w:lang w:val="en-US" w:eastAsia="zh-CN"/>
        </w:rPr>
        <w:t>&lt;input type="text"&gt;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&lt;/ul&gt;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&lt;div class="readyAgree"&gt;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&lt;input type="checkbox" checked class="agreeA"&gt;我已阅读并同意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&lt;a href="#" class="userAgreement"&gt;《用户注册协议》&lt;/a&gt;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&lt;input type="button" class="agreeC" value="提 交"&gt;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&lt;div class="hr-25"&gt;&lt;/div&gt;</w:t>
      </w:r>
    </w:p>
    <w:p>
      <w:pPr>
        <w:tabs>
          <w:tab w:val="left" w:pos="2853"/>
        </w:tabs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6.登录页代码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>&lt;!DOCTYPE html&gt;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>&lt;html&gt;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&lt;head&gt;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&lt;meta charset="UTF-8"&gt;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&lt;title&gt;登录&lt;/title&gt;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&lt;link rel="stylesheet" href="css/reset.css"&gt;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&lt;link rel="stylesheet" href="css/common.css"&gt;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&lt;link rel="stylesheet" href="css/main.css"&gt;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&lt;/head&gt;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&lt;body&gt;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&lt;div class="box"&gt;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&lt;div class="headerBar"&gt;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&lt;div class="logoBar login-logo"&gt;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&lt;div class="comWidth"&gt;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&lt;div class="logo fl"&gt;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&lt;a href="index.html"&gt;&lt;img src="image/logo.png" alt="咩咩网"&gt;&lt;/a&gt;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&lt;h3 class="welcome-title"&gt;欢迎 Miemie.com&lt;/h3&gt;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&lt;div class="loginBox"&gt;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&lt;ul class="login-list"&gt;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&lt;li&gt;邮箱/用户名/已验证手机&lt;/li&gt;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&lt;li&gt;&lt;input type="text" class="login-method"&gt;&lt;/li&gt;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&lt;li class="space15"&gt;&lt;/li&gt;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&lt;li&gt;密码&lt;/li&gt;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&lt;li&gt;&lt;input type="text" class="password"&gt;&lt;/li&gt;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&lt;li class="checklogin"&gt;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</w:t>
      </w:r>
      <w:r>
        <w:rPr>
          <w:rFonts w:hint="eastAsia"/>
          <w:sz w:val="10"/>
          <w:szCs w:val="10"/>
          <w:lang w:val="en-US" w:eastAsia="zh-CN"/>
        </w:rPr>
        <w:tab/>
      </w:r>
      <w:r>
        <w:rPr>
          <w:rFonts w:hint="eastAsia"/>
          <w:sz w:val="10"/>
          <w:szCs w:val="10"/>
          <w:lang w:val="en-US" w:eastAsia="zh-CN"/>
        </w:rPr>
        <w:t>&lt;input type="checkbox" id="login"&gt;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</w:t>
      </w:r>
      <w:r>
        <w:rPr>
          <w:rFonts w:hint="eastAsia"/>
          <w:sz w:val="10"/>
          <w:szCs w:val="10"/>
          <w:lang w:val="en-US" w:eastAsia="zh-CN"/>
        </w:rPr>
        <w:tab/>
      </w:r>
      <w:r>
        <w:rPr>
          <w:rFonts w:hint="eastAsia"/>
          <w:sz w:val="10"/>
          <w:szCs w:val="10"/>
          <w:lang w:val="en-US" w:eastAsia="zh-CN"/>
        </w:rPr>
        <w:t>&lt;label for="login"&gt;记住密码&lt;/label&gt;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</w:t>
      </w:r>
      <w:r>
        <w:rPr>
          <w:rFonts w:hint="eastAsia"/>
          <w:sz w:val="10"/>
          <w:szCs w:val="10"/>
          <w:lang w:val="en-US" w:eastAsia="zh-CN"/>
        </w:rPr>
        <w:tab/>
      </w:r>
      <w:r>
        <w:rPr>
          <w:rFonts w:hint="eastAsia"/>
          <w:sz w:val="10"/>
          <w:szCs w:val="10"/>
          <w:lang w:val="en-US" w:eastAsia="zh-CN"/>
        </w:rPr>
        <w:t>&lt;input type="checkbox" id="safelogin"&gt;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</w:t>
      </w:r>
      <w:r>
        <w:rPr>
          <w:rFonts w:hint="eastAsia"/>
          <w:sz w:val="10"/>
          <w:szCs w:val="10"/>
          <w:lang w:val="en-US" w:eastAsia="zh-CN"/>
        </w:rPr>
        <w:tab/>
      </w:r>
      <w:r>
        <w:rPr>
          <w:rFonts w:hint="eastAsia"/>
          <w:sz w:val="10"/>
          <w:szCs w:val="10"/>
          <w:lang w:val="en-US" w:eastAsia="zh-CN"/>
        </w:rPr>
        <w:t>&lt;label for="safelogin"&gt;自动登录&lt;/label&gt;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</w:t>
      </w:r>
      <w:r>
        <w:rPr>
          <w:rFonts w:hint="eastAsia"/>
          <w:sz w:val="10"/>
          <w:szCs w:val="10"/>
          <w:lang w:val="en-US" w:eastAsia="zh-CN"/>
        </w:rPr>
        <w:tab/>
      </w:r>
      <w:r>
        <w:rPr>
          <w:rFonts w:hint="eastAsia"/>
          <w:sz w:val="10"/>
          <w:szCs w:val="10"/>
          <w:lang w:val="en-US" w:eastAsia="zh-CN"/>
        </w:rPr>
        <w:t>&lt;a href="#"&gt;忘记密码？&lt;/a&gt;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</w:t>
      </w:r>
      <w:r>
        <w:rPr>
          <w:rFonts w:hint="eastAsia"/>
          <w:sz w:val="10"/>
          <w:szCs w:val="10"/>
          <w:lang w:val="en-US" w:eastAsia="zh-CN"/>
        </w:rPr>
        <w:tab/>
      </w:r>
      <w:r>
        <w:rPr>
          <w:rFonts w:hint="eastAsia"/>
          <w:sz w:val="10"/>
          <w:szCs w:val="10"/>
          <w:lang w:val="en-US" w:eastAsia="zh-CN"/>
        </w:rPr>
        <w:t>&lt;button class="login-btn"&gt;登录&lt;/button&gt;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&lt;li class="space30"&gt;&lt;/li&gt;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&lt;li&gt;使用合作网站账户登录：&lt;/li&gt;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&lt;li class="logina"&gt;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&lt;a href="#"&gt;QQ&lt;/a&gt;&lt;span&gt;|&lt;/span&gt;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&lt;a href="#"&gt;微信&lt;/a&gt;&lt;span&gt;|&lt;/span&gt;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&lt;a href="#"&gt;网易云&lt;/a&gt;&lt;span&gt;|&lt;/span&gt;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&lt;a href="#"&gt;百度&lt;/a&gt;&lt;span&gt;|&lt;/span&gt;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&lt;a href="#"&gt;谷歌&lt;/a&gt;&lt;span&gt;|&lt;/span&gt;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&lt;a href="#"&gt;360&lt;/a&gt;&lt;span&gt;|&lt;/span&gt;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&lt;select name="" class="login-more"&gt;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  &lt;option value=""&gt;更多&lt;/option&gt;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  &lt;/select&gt;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  &lt;/li&gt;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&lt;/ul&gt;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&lt;div class="free-reg clearfix"&gt;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&lt;button class="reg-btn"&gt;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</w:t>
      </w:r>
      <w:r>
        <w:rPr>
          <w:rFonts w:hint="eastAsia"/>
          <w:sz w:val="10"/>
          <w:szCs w:val="10"/>
          <w:lang w:val="en-US" w:eastAsia="zh-CN"/>
        </w:rPr>
        <w:tab/>
      </w:r>
      <w:r>
        <w:rPr>
          <w:rFonts w:hint="eastAsia"/>
          <w:sz w:val="10"/>
          <w:szCs w:val="10"/>
          <w:lang w:val="en-US" w:eastAsia="zh-CN"/>
        </w:rPr>
        <w:t>&lt;a href="register.html"&gt;免费注册&amp;gt;&amp;gt;&lt;/a&gt;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  &lt;/button&gt;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&lt;/div&gt;</w:t>
      </w:r>
    </w:p>
    <w:p>
      <w:pPr>
        <w:tabs>
          <w:tab w:val="left" w:pos="2853"/>
        </w:tabs>
        <w:jc w:val="left"/>
        <w:rPr>
          <w:rFonts w:hint="eastAsia"/>
          <w:sz w:val="10"/>
          <w:szCs w:val="10"/>
          <w:lang w:val="en-US" w:eastAsia="zh-CN"/>
        </w:rPr>
      </w:pPr>
      <w:r>
        <w:rPr>
          <w:rFonts w:hint="eastAsia"/>
          <w:sz w:val="10"/>
          <w:szCs w:val="10"/>
          <w:lang w:val="en-US" w:eastAsia="zh-CN"/>
        </w:rPr>
        <w:t xml:space="preserve">      &lt;div class="hr-25"&gt;&lt;/div&gt;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Informal Roman">
    <w:panose1 w:val="030604020304060B02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E991F52"/>
    <w:multiLevelType w:val="singleLevel"/>
    <w:tmpl w:val="AE991F52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19873B17"/>
    <w:multiLevelType w:val="singleLevel"/>
    <w:tmpl w:val="19873B17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7EDC3B73"/>
    <w:multiLevelType w:val="singleLevel"/>
    <w:tmpl w:val="7EDC3B73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FE0F0B"/>
    <w:rsid w:val="036A2D42"/>
    <w:rsid w:val="133F6F0D"/>
    <w:rsid w:val="15E86622"/>
    <w:rsid w:val="228C5AEE"/>
    <w:rsid w:val="284C6001"/>
    <w:rsid w:val="2CF144FC"/>
    <w:rsid w:val="3B2F2717"/>
    <w:rsid w:val="438E139E"/>
    <w:rsid w:val="43FE0F0B"/>
    <w:rsid w:val="4A30512E"/>
    <w:rsid w:val="4F120322"/>
    <w:rsid w:val="63361BEB"/>
    <w:rsid w:val="6C58622C"/>
    <w:rsid w:val="6CBA5B57"/>
    <w:rsid w:val="6D535020"/>
    <w:rsid w:val="74FF5005"/>
    <w:rsid w:val="785B7B25"/>
    <w:rsid w:val="7B125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宋体" w:cs="Times New Roman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8"/>
    <customShpInfo spid="_x0000_s1029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2018-07-09T00:52:00Z</dcterms:created>
  <dc:creator>asus</dc:creator>
  <cp:lastModifiedBy>asus</cp:lastModifiedBy>
  <dcterms:modified xsi:type="dcterms:W3CDTF">2018-07-21T13:06:16Z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